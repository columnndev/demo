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E0379F" w:rsidRDefault="005D6920" w:rsidP="00605134">
      <w:pPr>
        <w:pStyle w:val="Datum"/>
      </w:pPr>
      <w:sdt>
        <w:sdtPr>
          <w:id w:val="1892620627"/>
          <w:placeholder>
            <w:docPart w:val="92E46DA93A194B35B00D6098748021FF"/>
          </w:placeholder>
          <w:dropDownList>
            <w:listItem w:displayText=" " w:value="Brevmall"/>
            <w:listItem w:displayText="Kundservice" w:value="Kundservice"/>
            <w:listItem w:displayText="Anteckningar" w:value="Anteckningar"/>
            <w:listItem w:displayText="PM" w:value="PM"/>
          </w:dropDownList>
        </w:sdtPr>
        <w:sdtEndPr/>
        <w:sdtContent>
          <w:r w:rsidR="00CD07DA">
            <w:t xml:space="preserve"> </w:t>
          </w:r>
        </w:sdtContent>
      </w:sdt>
      <w:r w:rsidR="00C66DC4" w:rsidRPr="00605134">
        <w:br/>
      </w:r>
      <w:sdt>
        <w:sdtPr>
          <w:alias w:val="Ort"/>
          <w:tag w:val="Ort"/>
          <w:id w:val="1588810921"/>
          <w:placeholder>
            <w:docPart w:val="92E46DA93A194B35B00D6098748021FF"/>
          </w:placeholder>
          <w:dropDownList>
            <w:listItem w:displayText="Stockholm" w:value="Stockholm"/>
            <w:listItem w:displayText="Karlstad" w:value="Karlstad"/>
            <w:listItem w:displayText="Kungsbacka" w:value="Kungsbacka"/>
            <w:listItem w:displayText="Arbrå" w:value="Arbrå"/>
          </w:dropDownList>
        </w:sdtPr>
        <w:sdtEndPr/>
        <w:sdtContent>
          <w:r w:rsidR="006D59CF">
            <w:t>Stockholm</w:t>
          </w:r>
        </w:sdtContent>
      </w:sdt>
      <w:r w:rsidR="009C1B6A">
        <w:t xml:space="preserve"> </w:t>
      </w:r>
      <w:r w:rsidR="009C1B6A">
        <w:fldChar w:fldCharType="begin"/>
      </w:r>
      <w:r w:rsidR="009C1B6A">
        <w:instrText xml:space="preserve"> TIME \@ "yyyy-MM-dd" </w:instrText>
      </w:r>
      <w:r w:rsidR="009C1B6A">
        <w:fldChar w:fldCharType="separate"/>
      </w:r>
      <w:r>
        <w:rPr>
          <w:noProof/>
        </w:rPr>
        <w:t>2021-10-25</w:t>
      </w:r>
      <w:r w:rsidR="009C1B6A">
        <w:fldChar w:fldCharType="end"/>
      </w:r>
      <w:r w:rsidR="009C1B6A">
        <w:tab/>
      </w:r>
      <w:r w:rsidR="009C1B6A">
        <w:fldChar w:fldCharType="begin"/>
      </w:r>
      <w:r w:rsidR="009C1B6A">
        <w:instrText>PAGE   \* MERGEFORMAT</w:instrText>
      </w:r>
      <w:r w:rsidR="009C1B6A">
        <w:fldChar w:fldCharType="separate"/>
      </w:r>
      <w:r w:rsidR="00DD0D3C">
        <w:rPr>
          <w:noProof/>
        </w:rPr>
        <w:t>1</w:t>
      </w:r>
      <w:r w:rsidR="009C1B6A">
        <w:fldChar w:fldCharType="end"/>
      </w:r>
      <w:r w:rsidR="009C1B6A">
        <w:t xml:space="preserve"> (</w:t>
      </w:r>
      <w:fldSimple w:instr=" NUMPAGES  \* Arabic  \* MERGEFORMAT ">
        <w:r w:rsidR="00650335">
          <w:rPr>
            <w:noProof/>
          </w:rPr>
          <w:t>1</w:t>
        </w:r>
      </w:fldSimple>
      <w:r w:rsidR="009C1B6A">
        <w:t>)</w:t>
      </w:r>
    </w:p>
    <w:p w:rsidR="00344EAF" w:rsidRPr="002F795E" w:rsidRDefault="003314C2" w:rsidP="002F795E">
      <w:pPr>
        <w:pStyle w:val="Mottagare"/>
      </w:pPr>
      <w:r>
        <w:fldChar w:fldCharType="begin">
          <w:ffData>
            <w:name w:val="Text1"/>
            <w:enabled/>
            <w:calcOnExit w:val="0"/>
            <w:textInput>
              <w:default w:val="[Företag]"/>
            </w:textInput>
          </w:ffData>
        </w:fldChar>
      </w:r>
      <w:bookmarkStart w:id="1" w:name="Text1"/>
      <w:r>
        <w:instrText xml:space="preserve"> FORMTEXT </w:instrText>
      </w:r>
      <w:r>
        <w:fldChar w:fldCharType="separate"/>
      </w:r>
      <w:r>
        <w:rPr>
          <w:noProof/>
        </w:rPr>
        <w:t>[Företag]</w:t>
      </w:r>
      <w:r>
        <w:fldChar w:fldCharType="end"/>
      </w:r>
      <w:bookmarkEnd w:id="1"/>
    </w:p>
    <w:p w:rsidR="00344EAF" w:rsidRPr="000112FD" w:rsidRDefault="003314C2" w:rsidP="000112FD">
      <w:pPr>
        <w:pStyle w:val="Mottagare"/>
      </w:pPr>
      <w:r>
        <w:fldChar w:fldCharType="begin">
          <w:ffData>
            <w:name w:val=""/>
            <w:enabled/>
            <w:calcOnExit w:val="0"/>
            <w:textInput>
              <w:default w:val="[Namn]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[Namn]</w:t>
      </w:r>
      <w:r>
        <w:fldChar w:fldCharType="end"/>
      </w:r>
    </w:p>
    <w:p w:rsidR="00344EAF" w:rsidRDefault="003314C2" w:rsidP="002F795E">
      <w:pPr>
        <w:pStyle w:val="Mottagare"/>
      </w:pPr>
      <w:r>
        <w:fldChar w:fldCharType="begin">
          <w:ffData>
            <w:name w:val=""/>
            <w:enabled/>
            <w:calcOnExit w:val="0"/>
            <w:textInput>
              <w:default w:val="[Gatuadress]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[Gatuadress]</w:t>
      </w:r>
      <w:r>
        <w:fldChar w:fldCharType="end"/>
      </w:r>
    </w:p>
    <w:p w:rsidR="00344EAF" w:rsidRDefault="003314C2" w:rsidP="002F795E">
      <w:pPr>
        <w:pStyle w:val="Mottagare"/>
      </w:pPr>
      <w:r>
        <w:fldChar w:fldCharType="begin">
          <w:ffData>
            <w:name w:val=""/>
            <w:enabled/>
            <w:calcOnExit w:val="0"/>
            <w:textInput>
              <w:default w:val="[Postadress]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[Postadress]</w:t>
      </w:r>
      <w:r>
        <w:fldChar w:fldCharType="end"/>
      </w:r>
    </w:p>
    <w:p w:rsidR="00CD07DA" w:rsidRDefault="00CD07DA" w:rsidP="00CD07DA">
      <w:pPr>
        <w:pStyle w:val="Information"/>
      </w:pPr>
      <w:r w:rsidRPr="00080294">
        <w:t>Kundnummer</w:t>
      </w:r>
      <w:r>
        <w:tab/>
      </w:r>
      <w:r w:rsidR="00964D31">
        <w:fldChar w:fldCharType="begin">
          <w:ffData>
            <w:name w:val=""/>
            <w:enabled/>
            <w:calcOnExit w:val="0"/>
            <w:textInput>
              <w:default w:val="[Kundnr, endast kundservice]"/>
            </w:textInput>
          </w:ffData>
        </w:fldChar>
      </w:r>
      <w:r w:rsidR="00964D31">
        <w:instrText xml:space="preserve"> FORMTEXT </w:instrText>
      </w:r>
      <w:r w:rsidR="00964D31">
        <w:fldChar w:fldCharType="separate"/>
      </w:r>
      <w:r w:rsidR="00964D31">
        <w:rPr>
          <w:noProof/>
        </w:rPr>
        <w:t>[Kundnr, endast kundservice]</w:t>
      </w:r>
      <w:r w:rsidR="00964D31">
        <w:fldChar w:fldCharType="end"/>
      </w:r>
    </w:p>
    <w:p w:rsidR="00CD07DA" w:rsidRDefault="00CD07DA" w:rsidP="00CD07DA">
      <w:pPr>
        <w:pStyle w:val="Information"/>
      </w:pPr>
      <w:r>
        <w:t>Anläggnings</w:t>
      </w:r>
      <w:r w:rsidR="00964D31">
        <w:t>-id</w:t>
      </w:r>
      <w:r>
        <w:tab/>
      </w:r>
      <w:r w:rsidR="00964D31">
        <w:fldChar w:fldCharType="begin">
          <w:ffData>
            <w:name w:val=""/>
            <w:enabled/>
            <w:calcOnExit w:val="0"/>
            <w:textInput>
              <w:default w:val="[Anläggnings-id, endast kundservice]"/>
            </w:textInput>
          </w:ffData>
        </w:fldChar>
      </w:r>
      <w:r w:rsidR="00964D31">
        <w:instrText xml:space="preserve"> FORMTEXT </w:instrText>
      </w:r>
      <w:r w:rsidR="00964D31">
        <w:fldChar w:fldCharType="separate"/>
      </w:r>
      <w:r w:rsidR="00964D31">
        <w:rPr>
          <w:noProof/>
        </w:rPr>
        <w:t>[Anläggnings-id, endast kundservice]</w:t>
      </w:r>
      <w:r w:rsidR="00964D31">
        <w:fldChar w:fldCharType="end"/>
      </w:r>
    </w:p>
    <w:p w:rsidR="00650335" w:rsidRPr="006B3B95" w:rsidRDefault="006B3B95" w:rsidP="00650335">
      <w:pPr>
        <w:pStyle w:val="Rubrik10"/>
        <w:rPr>
          <w:rFonts w:ascii="FuturaEF-DemiBold" w:hAnsi="FuturaEF-DemiBold"/>
          <w:color w:val="FF8200" w:themeColor="accent1"/>
          <w:sz w:val="28"/>
        </w:rPr>
      </w:pPr>
      <w:r w:rsidRPr="006B3B95">
        <w:rPr>
          <w:rFonts w:ascii="FuturaEF-DemiBold" w:hAnsi="FuturaEF-DemiBold"/>
          <w:color w:val="FF8200" w:themeColor="accent1"/>
          <w:sz w:val="28"/>
        </w:rPr>
        <w:t>Korrigering av din faktura på grund av tidigare mätfel.</w:t>
      </w:r>
    </w:p>
    <w:p w:rsidR="00650335" w:rsidRPr="006B3B95" w:rsidRDefault="00650335" w:rsidP="00650335">
      <w:pPr>
        <w:rPr>
          <w:rFonts w:ascii="MillerText Roman" w:hAnsi="MillerText Roman"/>
          <w:color w:val="FF0000"/>
        </w:rPr>
      </w:pPr>
      <w:r w:rsidRPr="006B3B95">
        <w:rPr>
          <w:rFonts w:ascii="MillerText Roman" w:hAnsi="MillerText Roman"/>
        </w:rPr>
        <w:t xml:space="preserve">Vi har upptäckt att din nya mätare inte registrerat </w:t>
      </w:r>
      <w:r w:rsidR="0045033B" w:rsidRPr="006B3B95">
        <w:rPr>
          <w:rFonts w:ascii="MillerText Roman" w:hAnsi="MillerText Roman"/>
        </w:rPr>
        <w:t>elanvändning</w:t>
      </w:r>
      <w:r w:rsidRPr="006B3B95">
        <w:rPr>
          <w:rFonts w:ascii="MillerText Roman" w:hAnsi="MillerText Roman"/>
        </w:rPr>
        <w:t xml:space="preserve"> korrekt </w:t>
      </w:r>
      <w:r w:rsidR="002A038C" w:rsidRPr="006B3B95">
        <w:rPr>
          <w:rFonts w:ascii="MillerText Roman" w:hAnsi="MillerText Roman"/>
        </w:rPr>
        <w:t xml:space="preserve">efter </w:t>
      </w:r>
      <w:r w:rsidR="004D1D4F" w:rsidRPr="006B3B95">
        <w:rPr>
          <w:rFonts w:ascii="MillerText Roman" w:hAnsi="MillerText Roman"/>
        </w:rPr>
        <w:t xml:space="preserve">mätarbyte </w:t>
      </w:r>
      <w:r w:rsidRPr="006B3B95">
        <w:rPr>
          <w:rFonts w:ascii="MillerText Roman" w:hAnsi="MillerText Roman"/>
          <w:color w:val="FF0000"/>
        </w:rPr>
        <w:t>åååå-mm-dd</w:t>
      </w:r>
      <w:r w:rsidR="002A038C" w:rsidRPr="006B3B95">
        <w:rPr>
          <w:rFonts w:ascii="MillerText Roman" w:hAnsi="MillerText Roman"/>
          <w:color w:val="FF0000"/>
        </w:rPr>
        <w:t>.</w:t>
      </w:r>
    </w:p>
    <w:p w:rsidR="00650335" w:rsidRPr="006B3B95" w:rsidRDefault="00650335" w:rsidP="00650335">
      <w:pPr>
        <w:rPr>
          <w:rFonts w:ascii="MillerText Roman" w:hAnsi="MillerText Roman"/>
        </w:rPr>
      </w:pPr>
      <w:r w:rsidRPr="006B3B95">
        <w:rPr>
          <w:rFonts w:ascii="MillerText Roman" w:hAnsi="MillerText Roman"/>
        </w:rPr>
        <w:t xml:space="preserve">Felet beror på </w:t>
      </w:r>
      <w:r w:rsidR="002A038C" w:rsidRPr="006B3B95">
        <w:rPr>
          <w:rFonts w:ascii="MillerText Roman" w:hAnsi="MillerText Roman"/>
        </w:rPr>
        <w:t xml:space="preserve">en </w:t>
      </w:r>
      <w:r w:rsidRPr="006B3B95">
        <w:rPr>
          <w:rFonts w:ascii="MillerText Roman" w:hAnsi="MillerText Roman"/>
        </w:rPr>
        <w:t xml:space="preserve">felkoppling av mätaren vid mätarmontaget vilket medfört att din </w:t>
      </w:r>
      <w:r w:rsidR="002A038C" w:rsidRPr="006B3B95">
        <w:rPr>
          <w:rFonts w:ascii="MillerText Roman" w:hAnsi="MillerText Roman"/>
        </w:rPr>
        <w:t>elanvändning</w:t>
      </w:r>
      <w:r w:rsidRPr="006B3B95">
        <w:rPr>
          <w:rFonts w:ascii="MillerText Roman" w:hAnsi="MillerText Roman"/>
        </w:rPr>
        <w:t xml:space="preserve"> registrerats på register i mätaren vi inte kunna</w:t>
      </w:r>
      <w:r w:rsidR="002A038C" w:rsidRPr="006B3B95">
        <w:rPr>
          <w:rFonts w:ascii="MillerText Roman" w:hAnsi="MillerText Roman"/>
        </w:rPr>
        <w:t>t</w:t>
      </w:r>
      <w:r w:rsidRPr="006B3B95">
        <w:rPr>
          <w:rFonts w:ascii="MillerText Roman" w:hAnsi="MillerText Roman"/>
        </w:rPr>
        <w:t xml:space="preserve"> samla in mätvärden automatiskt för. </w:t>
      </w:r>
    </w:p>
    <w:p w:rsidR="006B5585" w:rsidRPr="006B3B95" w:rsidRDefault="00650335" w:rsidP="00650335">
      <w:pPr>
        <w:rPr>
          <w:rFonts w:ascii="MillerText Roman" w:hAnsi="MillerText Roman"/>
        </w:rPr>
      </w:pPr>
      <w:r w:rsidRPr="006B3B95">
        <w:rPr>
          <w:rFonts w:ascii="MillerText Roman" w:hAnsi="MillerText Roman"/>
        </w:rPr>
        <w:t xml:space="preserve">Vi har åtgärdat det med ett mätarbyte </w:t>
      </w:r>
      <w:r w:rsidRPr="006B3B95">
        <w:rPr>
          <w:rFonts w:ascii="MillerText Roman" w:hAnsi="MillerText Roman"/>
          <w:color w:val="FF0000"/>
        </w:rPr>
        <w:t>åååå-mm-dd</w:t>
      </w:r>
      <w:r w:rsidRPr="006B3B95">
        <w:rPr>
          <w:rFonts w:ascii="MillerText Roman" w:hAnsi="MillerText Roman"/>
        </w:rPr>
        <w:t xml:space="preserve">. </w:t>
      </w:r>
    </w:p>
    <w:p w:rsidR="00650335" w:rsidRPr="006B3B95" w:rsidRDefault="00650335" w:rsidP="00650335">
      <w:pPr>
        <w:rPr>
          <w:rFonts w:ascii="MillerText Roman" w:hAnsi="MillerText Roman"/>
        </w:rPr>
      </w:pPr>
      <w:r w:rsidRPr="006B3B95">
        <w:rPr>
          <w:rFonts w:ascii="MillerText Roman" w:hAnsi="MillerText Roman"/>
        </w:rPr>
        <w:t xml:space="preserve">Det registret vi </w:t>
      </w:r>
      <w:r w:rsidR="002A038C" w:rsidRPr="006B3B95">
        <w:rPr>
          <w:rFonts w:ascii="MillerText Roman" w:hAnsi="MillerText Roman"/>
        </w:rPr>
        <w:t>samlat</w:t>
      </w:r>
      <w:r w:rsidRPr="006B3B95">
        <w:rPr>
          <w:rFonts w:ascii="MillerText Roman" w:hAnsi="MillerText Roman"/>
        </w:rPr>
        <w:t xml:space="preserve"> in </w:t>
      </w:r>
      <w:r w:rsidR="002A038C" w:rsidRPr="006B3B95">
        <w:rPr>
          <w:rFonts w:ascii="MillerText Roman" w:hAnsi="MillerText Roman"/>
        </w:rPr>
        <w:t xml:space="preserve">din elanvändning på har samma </w:t>
      </w:r>
      <w:r w:rsidRPr="006B3B95">
        <w:rPr>
          <w:rFonts w:ascii="MillerText Roman" w:hAnsi="MillerText Roman"/>
        </w:rPr>
        <w:t xml:space="preserve">mätarställning under perioden </w:t>
      </w:r>
      <w:r w:rsidRPr="006B3B95">
        <w:rPr>
          <w:rFonts w:ascii="MillerText Roman" w:hAnsi="MillerText Roman"/>
          <w:color w:val="FF0000"/>
        </w:rPr>
        <w:t xml:space="preserve">åååå-mm-dd </w:t>
      </w:r>
      <w:r w:rsidRPr="006B3B95">
        <w:rPr>
          <w:rFonts w:ascii="MillerText Roman" w:hAnsi="MillerText Roman"/>
        </w:rPr>
        <w:t xml:space="preserve">till </w:t>
      </w:r>
      <w:r w:rsidRPr="006B3B95">
        <w:rPr>
          <w:rFonts w:ascii="MillerText Roman" w:hAnsi="MillerText Roman"/>
          <w:color w:val="FF0000"/>
        </w:rPr>
        <w:t>åååå-mm-dd</w:t>
      </w:r>
      <w:r w:rsidRPr="006B3B95">
        <w:rPr>
          <w:rFonts w:ascii="MillerText Roman" w:hAnsi="MillerText Roman"/>
        </w:rPr>
        <w:t xml:space="preserve">. </w:t>
      </w:r>
      <w:r w:rsidR="002A038C" w:rsidRPr="006B3B95">
        <w:rPr>
          <w:rFonts w:ascii="MillerText Roman" w:hAnsi="MillerText Roman"/>
        </w:rPr>
        <w:t>Det innebär att du</w:t>
      </w:r>
      <w:r w:rsidRPr="006B3B95">
        <w:rPr>
          <w:rFonts w:ascii="MillerText Roman" w:hAnsi="MillerText Roman"/>
        </w:rPr>
        <w:t xml:space="preserve"> </w:t>
      </w:r>
      <w:r w:rsidR="00C455B5" w:rsidRPr="006B3B95">
        <w:rPr>
          <w:rFonts w:ascii="MillerText Roman" w:hAnsi="MillerText Roman"/>
        </w:rPr>
        <w:t xml:space="preserve">fakturerats </w:t>
      </w:r>
      <w:r w:rsidR="002A038C" w:rsidRPr="006B3B95">
        <w:rPr>
          <w:rFonts w:ascii="MillerText Roman" w:hAnsi="MillerText Roman"/>
        </w:rPr>
        <w:t xml:space="preserve">elanvändning på </w:t>
      </w:r>
      <w:r w:rsidR="00C455B5" w:rsidRPr="006B3B95">
        <w:rPr>
          <w:rFonts w:ascii="MillerText Roman" w:hAnsi="MillerText Roman"/>
        </w:rPr>
        <w:t>0</w:t>
      </w:r>
      <w:r w:rsidR="002A038C" w:rsidRPr="006B3B95">
        <w:rPr>
          <w:rFonts w:ascii="MillerText Roman" w:hAnsi="MillerText Roman"/>
        </w:rPr>
        <w:t xml:space="preserve"> </w:t>
      </w:r>
      <w:r w:rsidR="00C455B5" w:rsidRPr="006B3B95">
        <w:rPr>
          <w:rFonts w:ascii="MillerText Roman" w:hAnsi="MillerText Roman"/>
        </w:rPr>
        <w:t>kWh</w:t>
      </w:r>
      <w:r w:rsidRPr="006B3B95">
        <w:rPr>
          <w:rFonts w:ascii="MillerText Roman" w:hAnsi="MillerText Roman"/>
        </w:rPr>
        <w:t xml:space="preserve"> under perioden me</w:t>
      </w:r>
      <w:r w:rsidR="002A038C" w:rsidRPr="006B3B95">
        <w:rPr>
          <w:rFonts w:ascii="MillerText Roman" w:hAnsi="MillerText Roman"/>
        </w:rPr>
        <w:t>dans din</w:t>
      </w:r>
      <w:r w:rsidRPr="006B3B95">
        <w:rPr>
          <w:rFonts w:ascii="MillerText Roman" w:hAnsi="MillerText Roman"/>
        </w:rPr>
        <w:t xml:space="preserve"> verklig</w:t>
      </w:r>
      <w:r w:rsidR="002A038C" w:rsidRPr="006B3B95">
        <w:rPr>
          <w:rFonts w:ascii="MillerText Roman" w:hAnsi="MillerText Roman"/>
        </w:rPr>
        <w:t>a</w:t>
      </w:r>
      <w:r w:rsidRPr="006B3B95">
        <w:rPr>
          <w:rFonts w:ascii="MillerText Roman" w:hAnsi="MillerText Roman"/>
        </w:rPr>
        <w:t xml:space="preserve"> </w:t>
      </w:r>
      <w:r w:rsidR="002A038C" w:rsidRPr="006B3B95">
        <w:rPr>
          <w:rFonts w:ascii="MillerText Roman" w:hAnsi="MillerText Roman"/>
        </w:rPr>
        <w:t>elanvändnin</w:t>
      </w:r>
      <w:r w:rsidRPr="006B3B95">
        <w:rPr>
          <w:rFonts w:ascii="MillerText Roman" w:hAnsi="MillerText Roman"/>
        </w:rPr>
        <w:t>g varit</w:t>
      </w:r>
      <w:r w:rsidR="004D1D4F" w:rsidRPr="006B3B95">
        <w:rPr>
          <w:rFonts w:ascii="MillerText Roman" w:hAnsi="MillerText Roman"/>
        </w:rPr>
        <w:t xml:space="preserve"> </w:t>
      </w:r>
      <w:r w:rsidR="006004FE" w:rsidRPr="006B3B95">
        <w:rPr>
          <w:rFonts w:ascii="MillerText Roman" w:hAnsi="MillerText Roman"/>
          <w:color w:val="FF0000"/>
        </w:rPr>
        <w:t>xxxxx</w:t>
      </w:r>
      <w:r w:rsidR="002A038C" w:rsidRPr="006B3B95">
        <w:rPr>
          <w:rFonts w:ascii="MillerText Roman" w:hAnsi="MillerText Roman"/>
          <w:color w:val="FF0000"/>
        </w:rPr>
        <w:t xml:space="preserve"> </w:t>
      </w:r>
      <w:r w:rsidRPr="006B3B95">
        <w:rPr>
          <w:rFonts w:ascii="MillerText Roman" w:hAnsi="MillerText Roman"/>
        </w:rPr>
        <w:t>kWh</w:t>
      </w:r>
      <w:r w:rsidR="002A038C" w:rsidRPr="006B3B95">
        <w:rPr>
          <w:rFonts w:ascii="MillerText Roman" w:hAnsi="MillerText Roman"/>
        </w:rPr>
        <w:t xml:space="preserve">. </w:t>
      </w:r>
    </w:p>
    <w:p w:rsidR="00650335" w:rsidRPr="006B3B95" w:rsidRDefault="002A038C" w:rsidP="00650335">
      <w:pPr>
        <w:rPr>
          <w:rFonts w:ascii="MillerText Roman" w:hAnsi="MillerText Roman"/>
        </w:rPr>
      </w:pPr>
      <w:r w:rsidRPr="006B3B95">
        <w:rPr>
          <w:rFonts w:ascii="MillerText Roman" w:hAnsi="MillerText Roman"/>
        </w:rPr>
        <w:t>Din verkliga elanvändning för den aktuella perioden kommer att korrigeras på</w:t>
      </w:r>
      <w:r w:rsidR="00F577F7" w:rsidRPr="006B3B95">
        <w:rPr>
          <w:rFonts w:ascii="MillerText Roman" w:hAnsi="MillerText Roman"/>
        </w:rPr>
        <w:t xml:space="preserve"> </w:t>
      </w:r>
      <w:r w:rsidR="00650335" w:rsidRPr="006B3B95">
        <w:rPr>
          <w:rFonts w:ascii="MillerText Roman" w:hAnsi="MillerText Roman"/>
        </w:rPr>
        <w:t>nästa faktur</w:t>
      </w:r>
      <w:r w:rsidRPr="006B3B95">
        <w:rPr>
          <w:rFonts w:ascii="MillerText Roman" w:hAnsi="MillerText Roman"/>
        </w:rPr>
        <w:t>a</w:t>
      </w:r>
      <w:r w:rsidR="00650335" w:rsidRPr="006B3B95">
        <w:rPr>
          <w:rFonts w:ascii="MillerText Roman" w:hAnsi="MillerText Roman"/>
        </w:rPr>
        <w:t xml:space="preserve"> från Ellevio</w:t>
      </w:r>
      <w:r w:rsidRPr="006B3B95">
        <w:rPr>
          <w:rFonts w:ascii="MillerText Roman" w:hAnsi="MillerText Roman"/>
        </w:rPr>
        <w:t>. V</w:t>
      </w:r>
      <w:r w:rsidR="00650335" w:rsidRPr="006B3B95">
        <w:rPr>
          <w:rFonts w:ascii="MillerText Roman" w:hAnsi="MillerText Roman"/>
        </w:rPr>
        <w:t xml:space="preserve">i kommer </w:t>
      </w:r>
      <w:r w:rsidRPr="006B3B95">
        <w:rPr>
          <w:rFonts w:ascii="MillerText Roman" w:hAnsi="MillerText Roman"/>
        </w:rPr>
        <w:t xml:space="preserve">också att </w:t>
      </w:r>
      <w:r w:rsidR="00650335" w:rsidRPr="006B3B95">
        <w:rPr>
          <w:rFonts w:ascii="MillerText Roman" w:hAnsi="MillerText Roman"/>
        </w:rPr>
        <w:t>skicka nya mätvärden till d</w:t>
      </w:r>
      <w:r w:rsidR="0045033B" w:rsidRPr="006B3B95">
        <w:rPr>
          <w:rFonts w:ascii="MillerText Roman" w:hAnsi="MillerText Roman"/>
        </w:rPr>
        <w:t>itt</w:t>
      </w:r>
      <w:r w:rsidR="00650335" w:rsidRPr="006B3B95">
        <w:rPr>
          <w:rFonts w:ascii="MillerText Roman" w:hAnsi="MillerText Roman"/>
        </w:rPr>
        <w:t xml:space="preserve"> el</w:t>
      </w:r>
      <w:r w:rsidR="0045033B" w:rsidRPr="006B3B95">
        <w:rPr>
          <w:rFonts w:ascii="MillerText Roman" w:hAnsi="MillerText Roman"/>
        </w:rPr>
        <w:t xml:space="preserve">handelsföretag </w:t>
      </w:r>
      <w:r w:rsidRPr="006B3B95">
        <w:rPr>
          <w:rFonts w:ascii="MillerText Roman" w:hAnsi="MillerText Roman"/>
        </w:rPr>
        <w:t>för</w:t>
      </w:r>
      <w:r w:rsidR="00650335" w:rsidRPr="006B3B95">
        <w:rPr>
          <w:rFonts w:ascii="MillerText Roman" w:hAnsi="MillerText Roman"/>
        </w:rPr>
        <w:t xml:space="preserve"> </w:t>
      </w:r>
      <w:r w:rsidRPr="006B3B95">
        <w:rPr>
          <w:rFonts w:ascii="MillerText Roman" w:hAnsi="MillerText Roman"/>
        </w:rPr>
        <w:t xml:space="preserve">den aktuella </w:t>
      </w:r>
      <w:r w:rsidR="00650335" w:rsidRPr="006B3B95">
        <w:rPr>
          <w:rFonts w:ascii="MillerText Roman" w:hAnsi="MillerText Roman"/>
        </w:rPr>
        <w:t>perioden.</w:t>
      </w:r>
    </w:p>
    <w:p w:rsidR="00650335" w:rsidRPr="006B3B95" w:rsidRDefault="00650335" w:rsidP="00650335">
      <w:pPr>
        <w:rPr>
          <w:rFonts w:ascii="MillerText Roman" w:hAnsi="MillerText Roman"/>
        </w:rPr>
      </w:pPr>
      <w:r w:rsidRPr="006B3B95">
        <w:rPr>
          <w:rFonts w:ascii="MillerText Roman" w:hAnsi="MillerText Roman"/>
        </w:rPr>
        <w:t xml:space="preserve">Om du har några frågor är du varmt välkommen att </w:t>
      </w:r>
      <w:r w:rsidR="002A038C" w:rsidRPr="006B3B95">
        <w:rPr>
          <w:rFonts w:ascii="MillerText Roman" w:hAnsi="MillerText Roman"/>
        </w:rPr>
        <w:t>kontakta oss</w:t>
      </w:r>
      <w:r w:rsidRPr="006B3B95">
        <w:rPr>
          <w:rFonts w:ascii="MillerText Roman" w:hAnsi="MillerText Roman"/>
        </w:rPr>
        <w:t xml:space="preserve"> </w:t>
      </w:r>
      <w:hyperlink r:id="rId8" w:history="1">
        <w:r w:rsidRPr="006B3B95">
          <w:rPr>
            <w:rStyle w:val="Hyperlnk"/>
            <w:rFonts w:ascii="MillerText Roman" w:hAnsi="MillerText Roman"/>
          </w:rPr>
          <w:t>kundservice@ellevio.se</w:t>
        </w:r>
      </w:hyperlink>
      <w:r w:rsidRPr="006B3B95">
        <w:rPr>
          <w:rFonts w:ascii="MillerText Roman" w:hAnsi="MillerText Roman"/>
        </w:rPr>
        <w:t xml:space="preserve"> eller 0771-53 53 00.</w:t>
      </w:r>
    </w:p>
    <w:p w:rsidR="00650335" w:rsidRPr="006B3B95" w:rsidRDefault="00650335" w:rsidP="00650335">
      <w:pPr>
        <w:rPr>
          <w:rFonts w:ascii="MillerText Roman" w:hAnsi="MillerText Roman"/>
        </w:rPr>
      </w:pPr>
    </w:p>
    <w:p w:rsidR="00650335" w:rsidRPr="006B3B95" w:rsidRDefault="00650335" w:rsidP="00650335">
      <w:pPr>
        <w:rPr>
          <w:rFonts w:ascii="MillerText Roman" w:hAnsi="MillerText Roman"/>
        </w:rPr>
      </w:pPr>
      <w:r w:rsidRPr="006B3B95">
        <w:rPr>
          <w:rFonts w:ascii="MillerText Roman" w:hAnsi="MillerText Roman"/>
        </w:rPr>
        <w:t>Vänliga hälsningar,</w:t>
      </w:r>
    </w:p>
    <w:p w:rsidR="00650335" w:rsidRPr="006B3B95" w:rsidRDefault="00650335" w:rsidP="00650335">
      <w:pPr>
        <w:rPr>
          <w:rFonts w:ascii="MillerText Roman" w:hAnsi="MillerText Roman"/>
        </w:rPr>
      </w:pPr>
      <w:r w:rsidRPr="006B3B95">
        <w:rPr>
          <w:rFonts w:ascii="MillerText Roman" w:hAnsi="MillerText Roman"/>
        </w:rPr>
        <w:t>Ellevio</w:t>
      </w:r>
    </w:p>
    <w:sectPr w:rsidR="00650335" w:rsidRPr="006B3B95" w:rsidSect="00713D4A">
      <w:headerReference w:type="default" r:id="rId9"/>
      <w:headerReference w:type="first" r:id="rId10"/>
      <w:footerReference w:type="first" r:id="rId11"/>
      <w:pgSz w:w="11906" w:h="16838" w:code="9"/>
      <w:pgMar w:top="340" w:right="1899" w:bottom="1985" w:left="2665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0F57" w:rsidRDefault="009D0F57" w:rsidP="005B272F">
      <w:pPr>
        <w:spacing w:after="0" w:line="240" w:lineRule="auto"/>
      </w:pPr>
      <w:r>
        <w:separator/>
      </w:r>
    </w:p>
  </w:endnote>
  <w:endnote w:type="continuationSeparator" w:id="0">
    <w:p w:rsidR="009D0F57" w:rsidRDefault="009D0F57" w:rsidP="005B2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EF-DemiBold"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  <w:font w:name="MillerText Roman">
    <w:panose1 w:val="02000603080000020004"/>
    <w:charset w:val="00"/>
    <w:family w:val="modern"/>
    <w:notTrueType/>
    <w:pitch w:val="variable"/>
    <w:sig w:usb0="800000AF" w:usb1="5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EAF" w:rsidRPr="00650335" w:rsidRDefault="00344EAF" w:rsidP="000112FD">
    <w:pPr>
      <w:pStyle w:val="Sidfot"/>
    </w:pPr>
    <w:r w:rsidRPr="00650335">
      <w:t>Elle</w:t>
    </w:r>
    <w:r w:rsidR="00F94E8E" w:rsidRPr="00650335">
      <w:t>vio</w:t>
    </w:r>
    <w:r w:rsidRPr="00650335">
      <w:t> AB</w:t>
    </w:r>
    <w:r w:rsidR="004D0177" w:rsidRPr="00650335">
      <w:t xml:space="preserve"> (publ)</w:t>
    </w:r>
    <w:r w:rsidR="00AA0906" w:rsidRPr="00650335">
      <w:t xml:space="preserve"> </w:t>
    </w:r>
  </w:p>
  <w:p w:rsidR="00344EAF" w:rsidRPr="00650335" w:rsidRDefault="00344EAF" w:rsidP="000112FD">
    <w:pPr>
      <w:pStyle w:val="Sidfot"/>
    </w:pPr>
    <w:r w:rsidRPr="00650335">
      <w:t xml:space="preserve">Säte Stockholm. </w:t>
    </w:r>
    <w:r w:rsidR="00964D31" w:rsidRPr="00650335">
      <w:t>Org-</w:t>
    </w:r>
    <w:r w:rsidR="00363F2F" w:rsidRPr="00650335">
      <w:t>nr</w:t>
    </w:r>
    <w:r w:rsidR="007543AD" w:rsidRPr="00650335">
      <w:t xml:space="preserve"> 556037-</w:t>
    </w:r>
    <w:r w:rsidRPr="00650335">
      <w:t xml:space="preserve">7326 </w:t>
    </w:r>
  </w:p>
  <w:p w:rsidR="001C73D9" w:rsidRPr="000112FD" w:rsidRDefault="00363F2F" w:rsidP="000112FD">
    <w:pPr>
      <w:pStyle w:val="Sidfot"/>
    </w:pPr>
    <w:r w:rsidRPr="000112FD">
      <w:t>Telefon 08-</w:t>
    </w:r>
    <w:r w:rsidR="00750ADA" w:rsidRPr="000112FD">
      <w:t>606 00 00</w:t>
    </w:r>
  </w:p>
  <w:p w:rsidR="00576B67" w:rsidRPr="000112FD" w:rsidRDefault="005D6920" w:rsidP="000112FD">
    <w:pPr>
      <w:pStyle w:val="Sidfot"/>
    </w:pPr>
    <w:hyperlink r:id="rId1" w:history="1">
      <w:r w:rsidR="00576B67" w:rsidRPr="000112FD">
        <w:rPr>
          <w:rStyle w:val="Hyperlnk"/>
          <w:color w:val="000000" w:themeColor="text1"/>
        </w:rPr>
        <w:t>ellevio.se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0F57" w:rsidRDefault="009D0F57" w:rsidP="005B272F">
      <w:pPr>
        <w:spacing w:after="0" w:line="240" w:lineRule="auto"/>
      </w:pPr>
      <w:r>
        <w:separator/>
      </w:r>
    </w:p>
  </w:footnote>
  <w:footnote w:type="continuationSeparator" w:id="0">
    <w:p w:rsidR="009D0F57" w:rsidRDefault="009D0F57" w:rsidP="005B2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3533" w:rsidRDefault="00283533" w:rsidP="00283533">
    <w:pPr>
      <w:pStyle w:val="Sidhuvud"/>
    </w:pPr>
  </w:p>
  <w:p w:rsidR="00283533" w:rsidRDefault="00283533" w:rsidP="00605134">
    <w:pPr>
      <w:pStyle w:val="Datum"/>
    </w:pPr>
    <w:r>
      <w:rPr>
        <w:noProof/>
        <w:lang w:eastAsia="sv-SE"/>
      </w:rPr>
      <w:drawing>
        <wp:anchor distT="0" distB="0" distL="114300" distR="114300" simplePos="0" relativeHeight="251666432" behindDoc="0" locked="1" layoutInCell="1" allowOverlap="0" wp14:anchorId="12B09D4F" wp14:editId="1C8F9A12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br/>
    </w:r>
    <w:r>
      <w:tab/>
    </w:r>
    <w:r>
      <w:fldChar w:fldCharType="begin"/>
    </w:r>
    <w:r>
      <w:instrText>PAGE   \* MERGEFORMAT</w:instrText>
    </w:r>
    <w:r>
      <w:fldChar w:fldCharType="separate"/>
    </w:r>
    <w:r w:rsidR="00BC0441">
      <w:rPr>
        <w:noProof/>
      </w:rPr>
      <w:t>2</w:t>
    </w:r>
    <w:r>
      <w:fldChar w:fldCharType="end"/>
    </w:r>
    <w:r>
      <w:t xml:space="preserve"> (</w:t>
    </w:r>
    <w:r w:rsidR="005D6920">
      <w:fldChar w:fldCharType="begin"/>
    </w:r>
    <w:r w:rsidR="005D6920">
      <w:instrText xml:space="preserve"> NUMPAGES  \* Arabic  \* MERGEFORMAT </w:instrText>
    </w:r>
    <w:r w:rsidR="005D6920">
      <w:fldChar w:fldCharType="separate"/>
    </w:r>
    <w:r w:rsidR="00BC0441">
      <w:rPr>
        <w:noProof/>
      </w:rPr>
      <w:t>2</w:t>
    </w:r>
    <w:r w:rsidR="005D6920">
      <w:rPr>
        <w:noProof/>
      </w:rPr>
      <w:fldChar w:fldCharType="end"/>
    </w:r>
    <w: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4EAF" w:rsidRDefault="00E0379F" w:rsidP="006334F7">
    <w:pPr>
      <w:pStyle w:val="Sidhuvud"/>
    </w:pPr>
    <w:r>
      <w:rPr>
        <w:noProof/>
        <w:lang w:eastAsia="sv-SE"/>
      </w:rPr>
      <w:drawing>
        <wp:anchor distT="0" distB="0" distL="114300" distR="114300" simplePos="0" relativeHeight="251664384" behindDoc="0" locked="1" layoutInCell="1" allowOverlap="0" wp14:anchorId="26234404" wp14:editId="31F51EC0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29" name="Bildobjekt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17C68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4742F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4414BE"/>
    <w:lvl w:ilvl="0">
      <w:start w:val="1"/>
      <w:numFmt w:val="lowerRoman"/>
      <w:lvlText w:val="%1."/>
      <w:lvlJc w:val="right"/>
      <w:pPr>
        <w:ind w:left="926" w:hanging="360"/>
      </w:pPr>
    </w:lvl>
  </w:abstractNum>
  <w:abstractNum w:abstractNumId="3" w15:restartNumberingAfterBreak="0">
    <w:nsid w:val="FFFFFF7F"/>
    <w:multiLevelType w:val="singleLevel"/>
    <w:tmpl w:val="353CAA1C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E56621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082F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661D52"/>
    <w:lvl w:ilvl="0">
      <w:start w:val="1"/>
      <w:numFmt w:val="bullet"/>
      <w:lvlText w:val="o"/>
      <w:lvlJc w:val="left"/>
      <w:pPr>
        <w:ind w:left="926" w:hanging="360"/>
      </w:pPr>
      <w:rPr>
        <w:rFonts w:ascii="Courier New" w:hAnsi="Courier New" w:cs="Courier New" w:hint="default"/>
      </w:rPr>
    </w:lvl>
  </w:abstractNum>
  <w:abstractNum w:abstractNumId="7" w15:restartNumberingAfterBreak="0">
    <w:nsid w:val="FFFFFF83"/>
    <w:multiLevelType w:val="singleLevel"/>
    <w:tmpl w:val="C758FEC6"/>
    <w:lvl w:ilvl="0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4E5A6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3764D"/>
    <w:multiLevelType w:val="multilevel"/>
    <w:tmpl w:val="6F8CB350"/>
    <w:lvl w:ilvl="0">
      <w:start w:val="1"/>
      <w:numFmt w:val="decimal"/>
      <w:pStyle w:val="Numreradlista"/>
      <w:lvlText w:val="%1."/>
      <w:lvlJc w:val="left"/>
      <w:pPr>
        <w:ind w:left="4253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D6F0F30"/>
    <w:multiLevelType w:val="multilevel"/>
    <w:tmpl w:val="08ACF384"/>
    <w:lvl w:ilvl="0">
      <w:start w:val="1"/>
      <w:numFmt w:val="decimal"/>
      <w:pStyle w:val="Rubrik1"/>
      <w:lvlText w:val="%1."/>
      <w:lvlJc w:val="left"/>
      <w:pPr>
        <w:ind w:left="360" w:hanging="360"/>
      </w:pPr>
    </w:lvl>
    <w:lvl w:ilvl="1">
      <w:start w:val="1"/>
      <w:numFmt w:val="decimal"/>
      <w:pStyle w:val="Rubrik2"/>
      <w:lvlText w:val="%1.%2."/>
      <w:lvlJc w:val="left"/>
      <w:pPr>
        <w:ind w:left="792" w:hanging="432"/>
      </w:pPr>
    </w:lvl>
    <w:lvl w:ilvl="2">
      <w:start w:val="1"/>
      <w:numFmt w:val="decimal"/>
      <w:pStyle w:val="Rubrik3"/>
      <w:lvlText w:val="%1.%2.%3."/>
      <w:lvlJc w:val="left"/>
      <w:pPr>
        <w:ind w:left="1224" w:hanging="504"/>
      </w:pPr>
    </w:lvl>
    <w:lvl w:ilvl="3">
      <w:start w:val="1"/>
      <w:numFmt w:val="decimal"/>
      <w:pStyle w:val="Rubrik4"/>
      <w:lvlText w:val="%1.%2.%3.%4."/>
      <w:lvlJc w:val="left"/>
      <w:pPr>
        <w:ind w:left="1728" w:hanging="648"/>
      </w:pPr>
    </w:lvl>
    <w:lvl w:ilvl="4">
      <w:start w:val="1"/>
      <w:numFmt w:val="decimal"/>
      <w:pStyle w:val="Rubrik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5636ED"/>
    <w:multiLevelType w:val="multilevel"/>
    <w:tmpl w:val="564C17A2"/>
    <w:lvl w:ilvl="0">
      <w:start w:val="1"/>
      <w:numFmt w:val="bullet"/>
      <w:pStyle w:val="Punktlista"/>
      <w:lvlText w:val="●"/>
      <w:lvlJc w:val="left"/>
      <w:pPr>
        <w:ind w:left="284" w:hanging="284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00D2A12"/>
    <w:multiLevelType w:val="multilevel"/>
    <w:tmpl w:val="8BEC5C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2"/>
  </w:num>
  <w:num w:numId="12">
    <w:abstractNumId w:val="10"/>
  </w:num>
  <w:num w:numId="13">
    <w:abstractNumId w:val="9"/>
    <w:lvlOverride w:ilvl="0">
      <w:startOverride w:val="1"/>
    </w:lvlOverride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1321" w:allStyles="1" w:customStyles="0" w:latentStyles="0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documentProtection w:formatting="1" w:enforcement="0"/>
  <w:defaultTabStop w:val="1304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35"/>
    <w:rsid w:val="000112FD"/>
    <w:rsid w:val="00012562"/>
    <w:rsid w:val="00013F2C"/>
    <w:rsid w:val="00016DB2"/>
    <w:rsid w:val="000215F1"/>
    <w:rsid w:val="00037B3C"/>
    <w:rsid w:val="00037E19"/>
    <w:rsid w:val="00040BF7"/>
    <w:rsid w:val="0005308F"/>
    <w:rsid w:val="000530BD"/>
    <w:rsid w:val="00066138"/>
    <w:rsid w:val="00074785"/>
    <w:rsid w:val="00080294"/>
    <w:rsid w:val="00080CD5"/>
    <w:rsid w:val="00083AF5"/>
    <w:rsid w:val="000911DE"/>
    <w:rsid w:val="000949C6"/>
    <w:rsid w:val="00095AAC"/>
    <w:rsid w:val="000A09AA"/>
    <w:rsid w:val="000B27B0"/>
    <w:rsid w:val="000B3C45"/>
    <w:rsid w:val="000C77C4"/>
    <w:rsid w:val="000D06DA"/>
    <w:rsid w:val="000D44FD"/>
    <w:rsid w:val="000F702D"/>
    <w:rsid w:val="000F78F8"/>
    <w:rsid w:val="00101F92"/>
    <w:rsid w:val="00103045"/>
    <w:rsid w:val="001068AC"/>
    <w:rsid w:val="00117760"/>
    <w:rsid w:val="00122379"/>
    <w:rsid w:val="0013038C"/>
    <w:rsid w:val="0014236D"/>
    <w:rsid w:val="001425DE"/>
    <w:rsid w:val="00145CBD"/>
    <w:rsid w:val="00145FA5"/>
    <w:rsid w:val="0015180D"/>
    <w:rsid w:val="0015507C"/>
    <w:rsid w:val="00160ECD"/>
    <w:rsid w:val="0016645C"/>
    <w:rsid w:val="0017273B"/>
    <w:rsid w:val="001754FC"/>
    <w:rsid w:val="00176E58"/>
    <w:rsid w:val="00181C52"/>
    <w:rsid w:val="0018433F"/>
    <w:rsid w:val="0018561C"/>
    <w:rsid w:val="001A4632"/>
    <w:rsid w:val="001B0006"/>
    <w:rsid w:val="001B5D9F"/>
    <w:rsid w:val="001C4121"/>
    <w:rsid w:val="001C73D9"/>
    <w:rsid w:val="001E0180"/>
    <w:rsid w:val="001E46EF"/>
    <w:rsid w:val="00211B74"/>
    <w:rsid w:val="00232F74"/>
    <w:rsid w:val="00235D6E"/>
    <w:rsid w:val="00247161"/>
    <w:rsid w:val="0026670D"/>
    <w:rsid w:val="00283533"/>
    <w:rsid w:val="0028648D"/>
    <w:rsid w:val="00297C07"/>
    <w:rsid w:val="002A038C"/>
    <w:rsid w:val="002A0F57"/>
    <w:rsid w:val="002A3B8C"/>
    <w:rsid w:val="002A4F49"/>
    <w:rsid w:val="002A54EE"/>
    <w:rsid w:val="002B2F00"/>
    <w:rsid w:val="002B7DC9"/>
    <w:rsid w:val="002C17D1"/>
    <w:rsid w:val="002C37D0"/>
    <w:rsid w:val="002C5D11"/>
    <w:rsid w:val="002E14ED"/>
    <w:rsid w:val="002E3F44"/>
    <w:rsid w:val="002F3F26"/>
    <w:rsid w:val="002F64DB"/>
    <w:rsid w:val="002F795E"/>
    <w:rsid w:val="00300004"/>
    <w:rsid w:val="00310D31"/>
    <w:rsid w:val="003113F8"/>
    <w:rsid w:val="00313BB0"/>
    <w:rsid w:val="00314C29"/>
    <w:rsid w:val="00324340"/>
    <w:rsid w:val="003314C2"/>
    <w:rsid w:val="00331CDB"/>
    <w:rsid w:val="00333FD1"/>
    <w:rsid w:val="00341CDC"/>
    <w:rsid w:val="00342764"/>
    <w:rsid w:val="003431A9"/>
    <w:rsid w:val="00344536"/>
    <w:rsid w:val="00344EAF"/>
    <w:rsid w:val="00346C14"/>
    <w:rsid w:val="0034704A"/>
    <w:rsid w:val="00363377"/>
    <w:rsid w:val="00363F2F"/>
    <w:rsid w:val="00367252"/>
    <w:rsid w:val="003717F3"/>
    <w:rsid w:val="00380255"/>
    <w:rsid w:val="00382A08"/>
    <w:rsid w:val="0038607A"/>
    <w:rsid w:val="0039069F"/>
    <w:rsid w:val="0039344E"/>
    <w:rsid w:val="003A27AE"/>
    <w:rsid w:val="003A3A21"/>
    <w:rsid w:val="003B209A"/>
    <w:rsid w:val="003D2194"/>
    <w:rsid w:val="003D2E65"/>
    <w:rsid w:val="003D7946"/>
    <w:rsid w:val="003E16DD"/>
    <w:rsid w:val="00426E18"/>
    <w:rsid w:val="0043141A"/>
    <w:rsid w:val="00431454"/>
    <w:rsid w:val="004346C8"/>
    <w:rsid w:val="00443995"/>
    <w:rsid w:val="0045033B"/>
    <w:rsid w:val="00450769"/>
    <w:rsid w:val="00456F77"/>
    <w:rsid w:val="0046358F"/>
    <w:rsid w:val="00463B30"/>
    <w:rsid w:val="00464BA0"/>
    <w:rsid w:val="00465D08"/>
    <w:rsid w:val="00471CFE"/>
    <w:rsid w:val="0048105D"/>
    <w:rsid w:val="00483946"/>
    <w:rsid w:val="00484AAC"/>
    <w:rsid w:val="004879ED"/>
    <w:rsid w:val="004936A6"/>
    <w:rsid w:val="004A08FD"/>
    <w:rsid w:val="004A2296"/>
    <w:rsid w:val="004A359D"/>
    <w:rsid w:val="004A5539"/>
    <w:rsid w:val="004B1D7F"/>
    <w:rsid w:val="004C2D27"/>
    <w:rsid w:val="004D0177"/>
    <w:rsid w:val="004D1D4F"/>
    <w:rsid w:val="004D4809"/>
    <w:rsid w:val="004E37CD"/>
    <w:rsid w:val="004F09F5"/>
    <w:rsid w:val="004F3E53"/>
    <w:rsid w:val="00517304"/>
    <w:rsid w:val="005205E6"/>
    <w:rsid w:val="005212EE"/>
    <w:rsid w:val="00543BAD"/>
    <w:rsid w:val="00546F71"/>
    <w:rsid w:val="00551A78"/>
    <w:rsid w:val="0057497A"/>
    <w:rsid w:val="00576B67"/>
    <w:rsid w:val="00581804"/>
    <w:rsid w:val="005822FC"/>
    <w:rsid w:val="00590A5D"/>
    <w:rsid w:val="00594586"/>
    <w:rsid w:val="00597E9D"/>
    <w:rsid w:val="005A1B92"/>
    <w:rsid w:val="005B272F"/>
    <w:rsid w:val="005B780B"/>
    <w:rsid w:val="005C7DE0"/>
    <w:rsid w:val="005D6920"/>
    <w:rsid w:val="005D74D9"/>
    <w:rsid w:val="005E1C20"/>
    <w:rsid w:val="005F21EE"/>
    <w:rsid w:val="006004FE"/>
    <w:rsid w:val="00605134"/>
    <w:rsid w:val="006113F1"/>
    <w:rsid w:val="00620609"/>
    <w:rsid w:val="00630C00"/>
    <w:rsid w:val="006334F7"/>
    <w:rsid w:val="00640A5F"/>
    <w:rsid w:val="00640C45"/>
    <w:rsid w:val="00650335"/>
    <w:rsid w:val="0066283B"/>
    <w:rsid w:val="006727C3"/>
    <w:rsid w:val="00680993"/>
    <w:rsid w:val="00692E36"/>
    <w:rsid w:val="00693392"/>
    <w:rsid w:val="006B1A3B"/>
    <w:rsid w:val="006B3B95"/>
    <w:rsid w:val="006B5585"/>
    <w:rsid w:val="006B661E"/>
    <w:rsid w:val="006C0906"/>
    <w:rsid w:val="006C0F60"/>
    <w:rsid w:val="006C1E71"/>
    <w:rsid w:val="006C4E6D"/>
    <w:rsid w:val="006D59CF"/>
    <w:rsid w:val="006E4C2E"/>
    <w:rsid w:val="006E7A3B"/>
    <w:rsid w:val="006F3A4E"/>
    <w:rsid w:val="00700A43"/>
    <w:rsid w:val="007056C2"/>
    <w:rsid w:val="0071226A"/>
    <w:rsid w:val="00713D4A"/>
    <w:rsid w:val="00716B66"/>
    <w:rsid w:val="00721A25"/>
    <w:rsid w:val="00726D26"/>
    <w:rsid w:val="0073287B"/>
    <w:rsid w:val="00735179"/>
    <w:rsid w:val="00750ADA"/>
    <w:rsid w:val="007543AD"/>
    <w:rsid w:val="00754E4A"/>
    <w:rsid w:val="0075556A"/>
    <w:rsid w:val="00764C2F"/>
    <w:rsid w:val="0076500F"/>
    <w:rsid w:val="00780AB9"/>
    <w:rsid w:val="00794C7A"/>
    <w:rsid w:val="007B1FEB"/>
    <w:rsid w:val="007B4E44"/>
    <w:rsid w:val="007E3339"/>
    <w:rsid w:val="007E745F"/>
    <w:rsid w:val="007E7756"/>
    <w:rsid w:val="00806B73"/>
    <w:rsid w:val="00813B7C"/>
    <w:rsid w:val="008229C0"/>
    <w:rsid w:val="00832DCE"/>
    <w:rsid w:val="008542ED"/>
    <w:rsid w:val="00880E0F"/>
    <w:rsid w:val="00881218"/>
    <w:rsid w:val="008C14F7"/>
    <w:rsid w:val="008C552A"/>
    <w:rsid w:val="008D29F1"/>
    <w:rsid w:val="008F0329"/>
    <w:rsid w:val="008F10E5"/>
    <w:rsid w:val="008F38DA"/>
    <w:rsid w:val="008F3AA2"/>
    <w:rsid w:val="00901197"/>
    <w:rsid w:val="00904432"/>
    <w:rsid w:val="00910B47"/>
    <w:rsid w:val="009221DD"/>
    <w:rsid w:val="00944A84"/>
    <w:rsid w:val="00946206"/>
    <w:rsid w:val="00964D31"/>
    <w:rsid w:val="009846EF"/>
    <w:rsid w:val="0099432C"/>
    <w:rsid w:val="009A2536"/>
    <w:rsid w:val="009A31D4"/>
    <w:rsid w:val="009B0A68"/>
    <w:rsid w:val="009B4A7E"/>
    <w:rsid w:val="009C16B6"/>
    <w:rsid w:val="009C1B6A"/>
    <w:rsid w:val="009D0F57"/>
    <w:rsid w:val="009D13ED"/>
    <w:rsid w:val="009D5B0E"/>
    <w:rsid w:val="009E1B98"/>
    <w:rsid w:val="00A107AF"/>
    <w:rsid w:val="00A1096B"/>
    <w:rsid w:val="00A13CC6"/>
    <w:rsid w:val="00A37BDE"/>
    <w:rsid w:val="00A404BA"/>
    <w:rsid w:val="00A55176"/>
    <w:rsid w:val="00A559FE"/>
    <w:rsid w:val="00A57E1E"/>
    <w:rsid w:val="00A6568B"/>
    <w:rsid w:val="00A67889"/>
    <w:rsid w:val="00A80E7C"/>
    <w:rsid w:val="00A8218D"/>
    <w:rsid w:val="00A949A9"/>
    <w:rsid w:val="00AA0906"/>
    <w:rsid w:val="00AA1D76"/>
    <w:rsid w:val="00AA7FB1"/>
    <w:rsid w:val="00AC515A"/>
    <w:rsid w:val="00AF508E"/>
    <w:rsid w:val="00AF663F"/>
    <w:rsid w:val="00B0087D"/>
    <w:rsid w:val="00B02F8D"/>
    <w:rsid w:val="00B03FAD"/>
    <w:rsid w:val="00B064C7"/>
    <w:rsid w:val="00B12B42"/>
    <w:rsid w:val="00B16B9F"/>
    <w:rsid w:val="00B250D7"/>
    <w:rsid w:val="00B25BEC"/>
    <w:rsid w:val="00B31154"/>
    <w:rsid w:val="00B367A4"/>
    <w:rsid w:val="00B52229"/>
    <w:rsid w:val="00B53718"/>
    <w:rsid w:val="00B63ED9"/>
    <w:rsid w:val="00B66095"/>
    <w:rsid w:val="00B73477"/>
    <w:rsid w:val="00B851D7"/>
    <w:rsid w:val="00B90F84"/>
    <w:rsid w:val="00B93AD8"/>
    <w:rsid w:val="00BA334E"/>
    <w:rsid w:val="00BA4DC8"/>
    <w:rsid w:val="00BC0441"/>
    <w:rsid w:val="00BC5DD4"/>
    <w:rsid w:val="00BD3DF5"/>
    <w:rsid w:val="00BD4061"/>
    <w:rsid w:val="00BD5014"/>
    <w:rsid w:val="00BE5BCA"/>
    <w:rsid w:val="00BF12F6"/>
    <w:rsid w:val="00C00FFC"/>
    <w:rsid w:val="00C1200F"/>
    <w:rsid w:val="00C16233"/>
    <w:rsid w:val="00C2469C"/>
    <w:rsid w:val="00C319CE"/>
    <w:rsid w:val="00C3653B"/>
    <w:rsid w:val="00C455B5"/>
    <w:rsid w:val="00C469C7"/>
    <w:rsid w:val="00C50120"/>
    <w:rsid w:val="00C55318"/>
    <w:rsid w:val="00C6006D"/>
    <w:rsid w:val="00C62100"/>
    <w:rsid w:val="00C633E2"/>
    <w:rsid w:val="00C66DC4"/>
    <w:rsid w:val="00C7126F"/>
    <w:rsid w:val="00C73DB4"/>
    <w:rsid w:val="00C74FCA"/>
    <w:rsid w:val="00C8444D"/>
    <w:rsid w:val="00C84703"/>
    <w:rsid w:val="00C91A36"/>
    <w:rsid w:val="00CA1561"/>
    <w:rsid w:val="00CA4892"/>
    <w:rsid w:val="00CA6EA2"/>
    <w:rsid w:val="00CB5A22"/>
    <w:rsid w:val="00CD0134"/>
    <w:rsid w:val="00CD07DA"/>
    <w:rsid w:val="00CD4203"/>
    <w:rsid w:val="00CD5848"/>
    <w:rsid w:val="00CD74FF"/>
    <w:rsid w:val="00D03514"/>
    <w:rsid w:val="00D07465"/>
    <w:rsid w:val="00D11462"/>
    <w:rsid w:val="00D13E91"/>
    <w:rsid w:val="00D14935"/>
    <w:rsid w:val="00D174D7"/>
    <w:rsid w:val="00D20C5C"/>
    <w:rsid w:val="00D41207"/>
    <w:rsid w:val="00D444D1"/>
    <w:rsid w:val="00D614A5"/>
    <w:rsid w:val="00D62228"/>
    <w:rsid w:val="00D65627"/>
    <w:rsid w:val="00D73FA1"/>
    <w:rsid w:val="00D76C67"/>
    <w:rsid w:val="00D76CB8"/>
    <w:rsid w:val="00D830F5"/>
    <w:rsid w:val="00D83B83"/>
    <w:rsid w:val="00D87E54"/>
    <w:rsid w:val="00DA7371"/>
    <w:rsid w:val="00DB4C16"/>
    <w:rsid w:val="00DB6D16"/>
    <w:rsid w:val="00DD04BF"/>
    <w:rsid w:val="00DD0D3C"/>
    <w:rsid w:val="00DD555C"/>
    <w:rsid w:val="00DD6364"/>
    <w:rsid w:val="00E0379F"/>
    <w:rsid w:val="00E04D62"/>
    <w:rsid w:val="00E10524"/>
    <w:rsid w:val="00E23797"/>
    <w:rsid w:val="00E267D0"/>
    <w:rsid w:val="00E31A08"/>
    <w:rsid w:val="00E41649"/>
    <w:rsid w:val="00E54DEE"/>
    <w:rsid w:val="00E771CD"/>
    <w:rsid w:val="00E8159E"/>
    <w:rsid w:val="00E85650"/>
    <w:rsid w:val="00E90A12"/>
    <w:rsid w:val="00E9180D"/>
    <w:rsid w:val="00E95895"/>
    <w:rsid w:val="00EA282A"/>
    <w:rsid w:val="00EA6C11"/>
    <w:rsid w:val="00EB6DCD"/>
    <w:rsid w:val="00EB7EAB"/>
    <w:rsid w:val="00ED021B"/>
    <w:rsid w:val="00ED2DDA"/>
    <w:rsid w:val="00ED4AF1"/>
    <w:rsid w:val="00EE2D68"/>
    <w:rsid w:val="00EF7649"/>
    <w:rsid w:val="00EF77C6"/>
    <w:rsid w:val="00F01C06"/>
    <w:rsid w:val="00F06242"/>
    <w:rsid w:val="00F07341"/>
    <w:rsid w:val="00F11496"/>
    <w:rsid w:val="00F15474"/>
    <w:rsid w:val="00F21E7B"/>
    <w:rsid w:val="00F31311"/>
    <w:rsid w:val="00F3427E"/>
    <w:rsid w:val="00F43B66"/>
    <w:rsid w:val="00F47CC4"/>
    <w:rsid w:val="00F53E7F"/>
    <w:rsid w:val="00F55E79"/>
    <w:rsid w:val="00F56BBF"/>
    <w:rsid w:val="00F577F7"/>
    <w:rsid w:val="00F57851"/>
    <w:rsid w:val="00F65974"/>
    <w:rsid w:val="00F84004"/>
    <w:rsid w:val="00F9345F"/>
    <w:rsid w:val="00F94E8E"/>
    <w:rsid w:val="00F9784F"/>
    <w:rsid w:val="00FB2D19"/>
    <w:rsid w:val="00FB60A9"/>
    <w:rsid w:val="00FD1EB9"/>
    <w:rsid w:val="00FD2452"/>
    <w:rsid w:val="00FD660D"/>
    <w:rsid w:val="00FF6408"/>
    <w:rsid w:val="00FF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5C254112-8E4D-4F20-9D79-20A634BB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5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/>
    <w:lsdException w:name="heading 5" w:locked="0" w:semiHidden="1" w:uiPriority="9" w:unhideWhenUsed="1"/>
    <w:lsdException w:name="heading 6" w:locked="0" w:semiHidden="1" w:uiPriority="9" w:unhideWhenUsed="1"/>
    <w:lsdException w:name="heading 7" w:locked="0" w:semiHidden="1" w:uiPriority="9" w:unhideWhenUsed="1"/>
    <w:lsdException w:name="heading 8" w:locked="0" w:semiHidden="1" w:uiPriority="9" w:unhideWhenUsed="1"/>
    <w:lsdException w:name="heading 9" w:locked="0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 w:qFormat="1"/>
    <w:lsdException w:name="footer" w:locked="0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0" w:semiHidden="1" w:unhideWhenUsed="1" w:qFormat="1"/>
    <w:lsdException w:name="List Number" w:locked="0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/>
    <w:lsdException w:name="Salutation" w:semiHidden="1" w:unhideWhenUsed="1"/>
    <w:lsdException w:name="Date" w:locked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Normal">
    <w:name w:val="Normal"/>
    <w:qFormat/>
    <w:rsid w:val="000112FD"/>
    <w:pPr>
      <w:tabs>
        <w:tab w:val="left" w:pos="170"/>
      </w:tabs>
      <w:spacing w:after="200" w:line="260" w:lineRule="atLeast"/>
    </w:pPr>
    <w:rPr>
      <w:color w:val="000000" w:themeColor="text1"/>
    </w:rPr>
  </w:style>
  <w:style w:type="paragraph" w:styleId="Rubrik10">
    <w:name w:val="heading 1"/>
    <w:basedOn w:val="Normal"/>
    <w:next w:val="Normal"/>
    <w:link w:val="Rubrik1Char"/>
    <w:uiPriority w:val="9"/>
    <w:qFormat/>
    <w:rsid w:val="00726D26"/>
    <w:pPr>
      <w:keepNext/>
      <w:keepLines/>
      <w:spacing w:before="720" w:after="80" w:line="290" w:lineRule="atLeast"/>
      <w:outlineLvl w:val="0"/>
    </w:pPr>
    <w:rPr>
      <w:rFonts w:asciiTheme="majorHAnsi" w:eastAsiaTheme="majorEastAsia" w:hAnsiTheme="majorHAnsi" w:cstheme="majorBidi"/>
      <w:b/>
      <w:sz w:val="30"/>
      <w:szCs w:val="32"/>
    </w:rPr>
  </w:style>
  <w:style w:type="paragraph" w:styleId="Rubrik20">
    <w:name w:val="heading 2"/>
    <w:basedOn w:val="Rubrik10"/>
    <w:next w:val="Normal"/>
    <w:link w:val="Rubrik2Char"/>
    <w:uiPriority w:val="9"/>
    <w:unhideWhenUsed/>
    <w:qFormat/>
    <w:rsid w:val="00C3653B"/>
    <w:pPr>
      <w:spacing w:before="280" w:after="40"/>
      <w:outlineLvl w:val="1"/>
    </w:pPr>
    <w:rPr>
      <w:sz w:val="22"/>
      <w:szCs w:val="26"/>
    </w:rPr>
  </w:style>
  <w:style w:type="paragraph" w:styleId="Rubrik30">
    <w:name w:val="heading 3"/>
    <w:basedOn w:val="Rubrik20"/>
    <w:next w:val="Normal"/>
    <w:link w:val="Rubrik3Char"/>
    <w:uiPriority w:val="9"/>
    <w:unhideWhenUsed/>
    <w:qFormat/>
    <w:rsid w:val="00232F74"/>
    <w:pPr>
      <w:outlineLvl w:val="2"/>
    </w:pPr>
    <w:rPr>
      <w:b w:val="0"/>
      <w:i/>
      <w:szCs w:val="24"/>
    </w:rPr>
  </w:style>
  <w:style w:type="paragraph" w:styleId="Rubrik40">
    <w:name w:val="heading 4"/>
    <w:basedOn w:val="Rubrik30"/>
    <w:next w:val="Normal"/>
    <w:link w:val="Rubrik4Char"/>
    <w:uiPriority w:val="9"/>
    <w:unhideWhenUsed/>
    <w:locked/>
    <w:rsid w:val="007B1FEB"/>
    <w:pPr>
      <w:outlineLvl w:val="3"/>
    </w:pPr>
    <w:rPr>
      <w:rFonts w:asciiTheme="minorHAnsi" w:hAnsiTheme="minorHAnsi"/>
      <w:b/>
      <w:i w:val="0"/>
      <w:iCs/>
      <w:caps/>
      <w:sz w:val="20"/>
    </w:rPr>
  </w:style>
  <w:style w:type="paragraph" w:styleId="Rubrik50">
    <w:name w:val="heading 5"/>
    <w:basedOn w:val="Rubrik40"/>
    <w:next w:val="Normal"/>
    <w:link w:val="Rubrik5Char"/>
    <w:uiPriority w:val="9"/>
    <w:unhideWhenUsed/>
    <w:locked/>
    <w:rsid w:val="007B1FEB"/>
    <w:pPr>
      <w:outlineLvl w:val="4"/>
    </w:pPr>
    <w:rPr>
      <w:caps w:val="0"/>
    </w:rPr>
  </w:style>
  <w:style w:type="paragraph" w:styleId="Rubrik6">
    <w:name w:val="heading 6"/>
    <w:basedOn w:val="Rubrik50"/>
    <w:next w:val="Normal"/>
    <w:link w:val="Rubrik6Char"/>
    <w:uiPriority w:val="9"/>
    <w:unhideWhenUsed/>
    <w:locked/>
    <w:rsid w:val="007B1FEB"/>
    <w:pPr>
      <w:outlineLvl w:val="5"/>
    </w:pPr>
    <w:rPr>
      <w:b w:val="0"/>
      <w:u w:val="single"/>
    </w:rPr>
  </w:style>
  <w:style w:type="paragraph" w:styleId="Rubrik7">
    <w:name w:val="heading 7"/>
    <w:basedOn w:val="Normal"/>
    <w:next w:val="Normal"/>
    <w:link w:val="Rubrik7Char"/>
    <w:uiPriority w:val="9"/>
    <w:unhideWhenUsed/>
    <w:locked/>
    <w:rsid w:val="00C633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iCs/>
      <w:color w:val="FF8200" w:themeColor="accent1"/>
    </w:rPr>
  </w:style>
  <w:style w:type="paragraph" w:styleId="Rubrik8">
    <w:name w:val="heading 8"/>
    <w:basedOn w:val="Normal"/>
    <w:next w:val="Normal"/>
    <w:link w:val="Rubrik8Char"/>
    <w:uiPriority w:val="9"/>
    <w:unhideWhenUsed/>
    <w:locked/>
    <w:rsid w:val="00C633E2"/>
    <w:pPr>
      <w:keepNext/>
      <w:keepLines/>
      <w:spacing w:before="40" w:after="0"/>
      <w:outlineLvl w:val="7"/>
    </w:pPr>
    <w:rPr>
      <w:rFonts w:eastAsiaTheme="majorEastAsia" w:cstheme="majorBidi"/>
      <w:b/>
      <w:color w:val="FF8200" w:themeColor="accent1"/>
      <w:szCs w:val="21"/>
    </w:rPr>
  </w:style>
  <w:style w:type="paragraph" w:styleId="Rubrik9">
    <w:name w:val="heading 9"/>
    <w:basedOn w:val="Rubrik10"/>
    <w:next w:val="Normal"/>
    <w:link w:val="Rubrik9Char"/>
    <w:uiPriority w:val="9"/>
    <w:unhideWhenUsed/>
    <w:locked/>
    <w:rsid w:val="00083AF5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basedOn w:val="Normal"/>
    <w:next w:val="Normal"/>
    <w:link w:val="RubrikChar"/>
    <w:uiPriority w:val="10"/>
    <w:locked/>
    <w:rsid w:val="00F3427E"/>
    <w:pPr>
      <w:keepNext/>
      <w:keepLines/>
      <w:spacing w:before="2000" w:after="7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3427E"/>
    <w:rPr>
      <w:rFonts w:asciiTheme="majorHAnsi" w:eastAsiaTheme="majorEastAsia" w:hAnsiTheme="majorHAnsi" w:cstheme="majorBidi"/>
      <w:color w:val="000000" w:themeColor="text1"/>
      <w:spacing w:val="-10"/>
      <w:kern w:val="28"/>
      <w:sz w:val="72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locked/>
    <w:rsid w:val="00F3427E"/>
    <w:pPr>
      <w:numPr>
        <w:ilvl w:val="1"/>
      </w:numPr>
    </w:pPr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3427E"/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Rubrik1Char">
    <w:name w:val="Rubrik 1 Char"/>
    <w:basedOn w:val="Standardstycketeckensnitt"/>
    <w:link w:val="Rubrik10"/>
    <w:uiPriority w:val="9"/>
    <w:rsid w:val="00726D26"/>
    <w:rPr>
      <w:rFonts w:asciiTheme="majorHAnsi" w:eastAsiaTheme="majorEastAsia" w:hAnsiTheme="majorHAnsi" w:cstheme="majorBidi"/>
      <w:b/>
      <w:color w:val="000000" w:themeColor="text1"/>
      <w:sz w:val="30"/>
      <w:szCs w:val="32"/>
    </w:rPr>
  </w:style>
  <w:style w:type="character" w:customStyle="1" w:styleId="Rubrik2Char">
    <w:name w:val="Rubrik 2 Char"/>
    <w:basedOn w:val="Standardstycketeckensnitt"/>
    <w:link w:val="Rubrik20"/>
    <w:uiPriority w:val="9"/>
    <w:rsid w:val="00C3653B"/>
    <w:rPr>
      <w:rFonts w:asciiTheme="majorHAnsi" w:eastAsiaTheme="majorEastAsia" w:hAnsiTheme="majorHAnsi" w:cstheme="majorBidi"/>
      <w:b/>
      <w:color w:val="000000" w:themeColor="text1"/>
      <w:szCs w:val="26"/>
    </w:rPr>
  </w:style>
  <w:style w:type="character" w:customStyle="1" w:styleId="Rubrik3Char">
    <w:name w:val="Rubrik 3 Char"/>
    <w:basedOn w:val="Standardstycketeckensnitt"/>
    <w:link w:val="Rubrik30"/>
    <w:uiPriority w:val="9"/>
    <w:rsid w:val="00232F74"/>
    <w:rPr>
      <w:rFonts w:asciiTheme="majorHAnsi" w:eastAsiaTheme="majorEastAsia" w:hAnsiTheme="majorHAnsi" w:cstheme="majorBidi"/>
      <w:i/>
      <w:color w:val="000000" w:themeColor="text1"/>
      <w:sz w:val="18"/>
      <w:szCs w:val="24"/>
    </w:rPr>
  </w:style>
  <w:style w:type="character" w:customStyle="1" w:styleId="Rubrik4Char">
    <w:name w:val="Rubrik 4 Char"/>
    <w:basedOn w:val="Standardstycketeckensnitt"/>
    <w:link w:val="Rubrik40"/>
    <w:uiPriority w:val="9"/>
    <w:rsid w:val="007B1FEB"/>
    <w:rPr>
      <w:rFonts w:eastAsiaTheme="majorEastAsia" w:cstheme="majorBidi"/>
      <w:b/>
      <w:iCs/>
      <w:caps/>
      <w:color w:val="000000" w:themeColor="text1"/>
      <w:sz w:val="20"/>
      <w:szCs w:val="24"/>
    </w:rPr>
  </w:style>
  <w:style w:type="character" w:customStyle="1" w:styleId="Rubrik5Char">
    <w:name w:val="Rubrik 5 Char"/>
    <w:basedOn w:val="Standardstycketeckensnitt"/>
    <w:link w:val="Rubrik50"/>
    <w:uiPriority w:val="9"/>
    <w:rsid w:val="007B1FEB"/>
    <w:rPr>
      <w:rFonts w:eastAsiaTheme="majorEastAsia" w:cstheme="majorBidi"/>
      <w:b/>
      <w:iCs/>
      <w:color w:val="000000" w:themeColor="text1"/>
      <w:sz w:val="20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rsid w:val="007B1FEB"/>
    <w:rPr>
      <w:rFonts w:eastAsiaTheme="majorEastAsia" w:cstheme="majorBidi"/>
      <w:iCs/>
      <w:color w:val="000000" w:themeColor="text1"/>
      <w:sz w:val="20"/>
      <w:szCs w:val="24"/>
      <w:u w:val="single"/>
    </w:rPr>
  </w:style>
  <w:style w:type="character" w:customStyle="1" w:styleId="Rubrik7Char">
    <w:name w:val="Rubrik 7 Char"/>
    <w:basedOn w:val="Standardstycketeckensnitt"/>
    <w:link w:val="Rubrik7"/>
    <w:uiPriority w:val="9"/>
    <w:rsid w:val="00C633E2"/>
    <w:rPr>
      <w:rFonts w:asciiTheme="majorHAnsi" w:eastAsiaTheme="majorEastAsia" w:hAnsiTheme="majorHAnsi" w:cstheme="majorBidi"/>
      <w:b/>
      <w:iCs/>
      <w:color w:val="FF8200" w:themeColor="accent1"/>
      <w:sz w:val="18"/>
    </w:rPr>
  </w:style>
  <w:style w:type="character" w:customStyle="1" w:styleId="Rubrik8Char">
    <w:name w:val="Rubrik 8 Char"/>
    <w:basedOn w:val="Standardstycketeckensnitt"/>
    <w:link w:val="Rubrik8"/>
    <w:uiPriority w:val="9"/>
    <w:rsid w:val="00C633E2"/>
    <w:rPr>
      <w:rFonts w:eastAsiaTheme="majorEastAsia" w:cstheme="majorBidi"/>
      <w:b/>
      <w:color w:val="FF8200" w:themeColor="accent1"/>
      <w:sz w:val="18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rsid w:val="00083AF5"/>
    <w:rPr>
      <w:rFonts w:asciiTheme="majorHAnsi" w:eastAsiaTheme="majorEastAsia" w:hAnsiTheme="majorHAnsi" w:cstheme="majorBidi"/>
      <w:color w:val="FF8200" w:themeColor="accent1"/>
      <w:sz w:val="56"/>
      <w:szCs w:val="32"/>
    </w:rPr>
  </w:style>
  <w:style w:type="paragraph" w:customStyle="1" w:styleId="Ingress">
    <w:name w:val="Ingress"/>
    <w:basedOn w:val="Normal"/>
    <w:locked/>
    <w:rsid w:val="00D20C5C"/>
    <w:rPr>
      <w:color w:val="7F7F7F" w:themeColor="text1" w:themeTint="80"/>
      <w:sz w:val="28"/>
    </w:rPr>
  </w:style>
  <w:style w:type="paragraph" w:styleId="Punktlista">
    <w:name w:val="List Bullet"/>
    <w:basedOn w:val="Normal"/>
    <w:uiPriority w:val="99"/>
    <w:unhideWhenUsed/>
    <w:qFormat/>
    <w:rsid w:val="00AF508E"/>
    <w:pPr>
      <w:numPr>
        <w:numId w:val="14"/>
      </w:numPr>
      <w:tabs>
        <w:tab w:val="clear" w:pos="170"/>
        <w:tab w:val="left" w:pos="284"/>
      </w:tabs>
      <w:contextualSpacing/>
    </w:pPr>
  </w:style>
  <w:style w:type="paragraph" w:styleId="Numreradlista">
    <w:name w:val="List Number"/>
    <w:basedOn w:val="Normal"/>
    <w:uiPriority w:val="99"/>
    <w:unhideWhenUsed/>
    <w:qFormat/>
    <w:rsid w:val="00AF508E"/>
    <w:pPr>
      <w:numPr>
        <w:numId w:val="1"/>
      </w:numPr>
      <w:tabs>
        <w:tab w:val="clear" w:pos="170"/>
        <w:tab w:val="left" w:pos="397"/>
      </w:tabs>
      <w:ind w:left="284"/>
      <w:contextualSpacing/>
    </w:pPr>
  </w:style>
  <w:style w:type="paragraph" w:styleId="Sidhuvud">
    <w:name w:val="header"/>
    <w:basedOn w:val="Normal"/>
    <w:link w:val="SidhuvudChar"/>
    <w:uiPriority w:val="99"/>
    <w:unhideWhenUsed/>
    <w:qFormat/>
    <w:rsid w:val="00E31A08"/>
    <w:pPr>
      <w:tabs>
        <w:tab w:val="clear" w:pos="170"/>
        <w:tab w:val="right" w:pos="2835"/>
        <w:tab w:val="left" w:pos="4536"/>
        <w:tab w:val="right" w:pos="7369"/>
      </w:tabs>
      <w:spacing w:after="0"/>
    </w:pPr>
    <w:rPr>
      <w:rFonts w:asciiTheme="majorHAnsi" w:hAnsiTheme="majorHAnsi"/>
      <w:sz w:val="20"/>
    </w:rPr>
  </w:style>
  <w:style w:type="character" w:customStyle="1" w:styleId="SidhuvudChar">
    <w:name w:val="Sidhuvud Char"/>
    <w:basedOn w:val="Standardstycketeckensnitt"/>
    <w:link w:val="Sidhuvud"/>
    <w:uiPriority w:val="99"/>
    <w:rsid w:val="00E31A08"/>
    <w:rPr>
      <w:rFonts w:asciiTheme="majorHAnsi" w:hAnsiTheme="majorHAnsi"/>
      <w:color w:val="000000" w:themeColor="text1"/>
      <w:sz w:val="20"/>
    </w:rPr>
  </w:style>
  <w:style w:type="paragraph" w:styleId="Sidfot">
    <w:name w:val="footer"/>
    <w:basedOn w:val="Normal"/>
    <w:link w:val="SidfotChar"/>
    <w:uiPriority w:val="99"/>
    <w:unhideWhenUsed/>
    <w:qFormat/>
    <w:rsid w:val="00BC0441"/>
    <w:pPr>
      <w:tabs>
        <w:tab w:val="center" w:pos="4536"/>
        <w:tab w:val="right" w:pos="9072"/>
      </w:tabs>
      <w:spacing w:after="0" w:line="190" w:lineRule="atLeast"/>
      <w:ind w:left="-1559"/>
    </w:pPr>
    <w:rPr>
      <w:rFonts w:asciiTheme="majorHAnsi" w:hAnsiTheme="majorHAnsi"/>
      <w:sz w:val="16"/>
    </w:rPr>
  </w:style>
  <w:style w:type="character" w:customStyle="1" w:styleId="SidfotChar">
    <w:name w:val="Sidfot Char"/>
    <w:basedOn w:val="Standardstycketeckensnitt"/>
    <w:link w:val="Sidfot"/>
    <w:uiPriority w:val="99"/>
    <w:rsid w:val="00BC0441"/>
    <w:rPr>
      <w:rFonts w:asciiTheme="majorHAnsi" w:hAnsiTheme="majorHAnsi"/>
      <w:color w:val="000000" w:themeColor="text1"/>
      <w:sz w:val="16"/>
    </w:rPr>
  </w:style>
  <w:style w:type="paragraph" w:styleId="Fotnotstext">
    <w:name w:val="footnote text"/>
    <w:basedOn w:val="Normal"/>
    <w:link w:val="FotnotstextChar"/>
    <w:uiPriority w:val="99"/>
    <w:unhideWhenUsed/>
    <w:locked/>
    <w:rsid w:val="00C84703"/>
    <w:pPr>
      <w:tabs>
        <w:tab w:val="clear" w:pos="170"/>
        <w:tab w:val="left" w:pos="142"/>
      </w:tabs>
      <w:spacing w:after="60" w:line="240" w:lineRule="auto"/>
    </w:pPr>
    <w:rPr>
      <w:sz w:val="16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C84703"/>
    <w:rPr>
      <w:color w:val="000000" w:themeColor="text1"/>
      <w:sz w:val="16"/>
      <w:szCs w:val="20"/>
    </w:rPr>
  </w:style>
  <w:style w:type="table" w:styleId="Tabellrutnt">
    <w:name w:val="Table Grid"/>
    <w:basedOn w:val="Normaltabell"/>
    <w:uiPriority w:val="39"/>
    <w:locked/>
    <w:rsid w:val="00C3653B"/>
    <w:pPr>
      <w:spacing w:after="0" w:line="240" w:lineRule="auto"/>
    </w:pPr>
    <w:rPr>
      <w:rFonts w:asciiTheme="majorHAnsi" w:hAnsiTheme="majorHAnsi"/>
      <w:color w:val="000000" w:themeColor="text1"/>
      <w:sz w:val="20"/>
    </w:rPr>
    <w:tblPr>
      <w:tblStyleRowBandSize w:val="1"/>
      <w:tblStyleColBandSize w:val="1"/>
      <w:tblCellMar>
        <w:top w:w="28" w:type="dxa"/>
        <w:left w:w="85" w:type="dxa"/>
        <w:right w:w="85" w:type="dxa"/>
      </w:tblCellMar>
    </w:tblPr>
    <w:trPr>
      <w:cantSplit/>
    </w:trPr>
    <w:tblStylePr w:type="firstRow">
      <w:pPr>
        <w:wordWrap/>
        <w:spacing w:beforeLines="0" w:before="120" w:beforeAutospacing="0"/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single" w:sz="12" w:space="0" w:color="FF8200" w:themeColor="accent1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4" w:space="0" w:color="FF8200" w:themeColor="accent1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</w:rPr>
      <w:tblPr/>
      <w:tcPr>
        <w:tcBorders>
          <w:left w:val="single" w:sz="4" w:space="0" w:color="FF8200" w:themeColor="accent1"/>
        </w:tcBorders>
      </w:tcPr>
    </w:tblStylePr>
    <w:tblStylePr w:type="band2Vert">
      <w:tblPr/>
      <w:tcPr>
        <w:shd w:val="clear" w:color="auto" w:fill="FFE6CC" w:themeFill="accent1" w:themeFillTint="33"/>
      </w:tcPr>
    </w:tblStylePr>
    <w:tblStylePr w:type="band2Horz">
      <w:tblPr/>
      <w:tcPr>
        <w:shd w:val="clear" w:color="auto" w:fill="FFE6CC" w:themeFill="accent1" w:themeFillTint="33"/>
      </w:tcPr>
    </w:tblStylePr>
  </w:style>
  <w:style w:type="paragraph" w:customStyle="1" w:styleId="Bildtext">
    <w:name w:val="Bildtext"/>
    <w:basedOn w:val="Normal"/>
    <w:locked/>
    <w:rsid w:val="000D06DA"/>
    <w:rPr>
      <w:i/>
    </w:rPr>
  </w:style>
  <w:style w:type="paragraph" w:customStyle="1" w:styleId="TabelltextA">
    <w:name w:val="Tabelltext A"/>
    <w:basedOn w:val="Normal"/>
    <w:locked/>
    <w:rsid w:val="006E7A3B"/>
    <w:pPr>
      <w:spacing w:after="0" w:line="240" w:lineRule="auto"/>
    </w:pPr>
    <w:rPr>
      <w:rFonts w:asciiTheme="majorHAnsi" w:hAnsiTheme="majorHAnsi"/>
      <w:sz w:val="16"/>
    </w:rPr>
  </w:style>
  <w:style w:type="paragraph" w:customStyle="1" w:styleId="TabellrubrikA">
    <w:name w:val="Tabellrubrik A"/>
    <w:basedOn w:val="TabelltextA"/>
    <w:locked/>
    <w:rsid w:val="000D06DA"/>
    <w:rPr>
      <w:b/>
    </w:rPr>
  </w:style>
  <w:style w:type="character" w:customStyle="1" w:styleId="MarkeringFet">
    <w:name w:val="Markering – Fet"/>
    <w:basedOn w:val="Standardstycketeckensnitt"/>
    <w:uiPriority w:val="1"/>
    <w:locked/>
    <w:rsid w:val="0043141A"/>
    <w:rPr>
      <w:b/>
    </w:rPr>
  </w:style>
  <w:style w:type="character" w:customStyle="1" w:styleId="MarkeringFrg">
    <w:name w:val="Markering – Färg"/>
    <w:basedOn w:val="Standardstycketeckensnitt"/>
    <w:uiPriority w:val="1"/>
    <w:locked/>
    <w:rsid w:val="0043141A"/>
    <w:rPr>
      <w:color w:val="FF8200" w:themeColor="accent1"/>
    </w:rPr>
  </w:style>
  <w:style w:type="character" w:customStyle="1" w:styleId="MarkeringKursiv">
    <w:name w:val="Markering – Kursiv"/>
    <w:basedOn w:val="Standardstycketeckensnitt"/>
    <w:uiPriority w:val="1"/>
    <w:locked/>
    <w:rsid w:val="0043141A"/>
    <w:rPr>
      <w:i/>
    </w:rPr>
  </w:style>
  <w:style w:type="character" w:customStyle="1" w:styleId="MarkeringFetfrg">
    <w:name w:val="Markering – Fet + färg"/>
    <w:basedOn w:val="Standardstycketeckensnitt"/>
    <w:uiPriority w:val="1"/>
    <w:locked/>
    <w:rsid w:val="004D4809"/>
    <w:rPr>
      <w:b/>
      <w:color w:val="FF8200" w:themeColor="accent1"/>
    </w:rPr>
  </w:style>
  <w:style w:type="character" w:styleId="Hyperlnk">
    <w:name w:val="Hyperlink"/>
    <w:basedOn w:val="Standardstycketeckensnitt"/>
    <w:uiPriority w:val="99"/>
    <w:unhideWhenUsed/>
    <w:locked/>
    <w:rsid w:val="00A949A9"/>
    <w:rPr>
      <w:color w:val="FF8200" w:themeColor="accent1"/>
      <w:u w:val="none"/>
    </w:rPr>
  </w:style>
  <w:style w:type="character" w:styleId="AnvndHyperlnk">
    <w:name w:val="FollowedHyperlink"/>
    <w:basedOn w:val="Standardstycketeckensnitt"/>
    <w:uiPriority w:val="99"/>
    <w:unhideWhenUsed/>
    <w:locked/>
    <w:rsid w:val="00A949A9"/>
    <w:rPr>
      <w:color w:val="7F7F7F" w:themeColor="text1" w:themeTint="80"/>
      <w:u w:val="none"/>
    </w:rPr>
  </w:style>
  <w:style w:type="paragraph" w:customStyle="1" w:styleId="Bild">
    <w:name w:val="Bild"/>
    <w:basedOn w:val="Normal"/>
    <w:locked/>
    <w:rsid w:val="0057497A"/>
    <w:pPr>
      <w:spacing w:before="160" w:line="240" w:lineRule="auto"/>
      <w:jc w:val="center"/>
    </w:pPr>
  </w:style>
  <w:style w:type="paragraph" w:customStyle="1" w:styleId="FaktatextA">
    <w:name w:val="Faktatext A"/>
    <w:basedOn w:val="Normal"/>
    <w:locked/>
    <w:rsid w:val="00C3653B"/>
    <w:pPr>
      <w:pBdr>
        <w:left w:val="single" w:sz="4" w:space="8" w:color="E7E6E6" w:themeColor="background2"/>
        <w:bottom w:val="single" w:sz="4" w:space="8" w:color="E7E6E6" w:themeColor="background2"/>
        <w:right w:val="single" w:sz="4" w:space="8" w:color="E7E6E6" w:themeColor="background2"/>
      </w:pBdr>
      <w:shd w:val="clear" w:color="auto" w:fill="E7E6E6" w:themeFill="background2"/>
      <w:spacing w:after="240"/>
    </w:pPr>
    <w:rPr>
      <w:rFonts w:asciiTheme="majorHAnsi" w:hAnsiTheme="majorHAnsi"/>
      <w:sz w:val="20"/>
    </w:rPr>
  </w:style>
  <w:style w:type="paragraph" w:customStyle="1" w:styleId="FaktarubrikA">
    <w:name w:val="Faktarubrik A"/>
    <w:basedOn w:val="FaktatextA"/>
    <w:locked/>
    <w:rsid w:val="00C3653B"/>
    <w:pPr>
      <w:keepNext/>
      <w:keepLines/>
      <w:pBdr>
        <w:top w:val="single" w:sz="4" w:space="8" w:color="E7E6E6" w:themeColor="background2"/>
        <w:bottom w:val="none" w:sz="0" w:space="0" w:color="auto"/>
      </w:pBdr>
      <w:spacing w:before="240" w:after="0"/>
    </w:pPr>
    <w:rPr>
      <w:b/>
    </w:rPr>
  </w:style>
  <w:style w:type="paragraph" w:customStyle="1" w:styleId="Rubrik1">
    <w:name w:val="Rubrik 1 #"/>
    <w:basedOn w:val="Rubrik10"/>
    <w:next w:val="Normal"/>
    <w:locked/>
    <w:rsid w:val="008D29F1"/>
    <w:pPr>
      <w:numPr>
        <w:numId w:val="12"/>
      </w:numPr>
      <w:tabs>
        <w:tab w:val="clear" w:pos="170"/>
        <w:tab w:val="left" w:pos="1134"/>
      </w:tabs>
      <w:ind w:left="1134" w:hanging="1134"/>
    </w:pPr>
  </w:style>
  <w:style w:type="paragraph" w:customStyle="1" w:styleId="Rubrik2">
    <w:name w:val="Rubrik 2 #"/>
    <w:basedOn w:val="Rubrik20"/>
    <w:locked/>
    <w:rsid w:val="008D29F1"/>
    <w:pPr>
      <w:numPr>
        <w:ilvl w:val="1"/>
        <w:numId w:val="12"/>
      </w:numPr>
      <w:tabs>
        <w:tab w:val="left" w:pos="1134"/>
      </w:tabs>
      <w:ind w:left="1134" w:hanging="1134"/>
    </w:pPr>
  </w:style>
  <w:style w:type="paragraph" w:customStyle="1" w:styleId="Rubrik3">
    <w:name w:val="Rubrik 3 #"/>
    <w:basedOn w:val="Rubrik30"/>
    <w:next w:val="Normal"/>
    <w:locked/>
    <w:rsid w:val="00F3427E"/>
    <w:pPr>
      <w:numPr>
        <w:ilvl w:val="2"/>
        <w:numId w:val="12"/>
      </w:numPr>
      <w:ind w:left="1134" w:hanging="1134"/>
    </w:pPr>
    <w:rPr>
      <w:rFonts w:cstheme="minorHAnsi"/>
      <w:szCs w:val="22"/>
    </w:rPr>
  </w:style>
  <w:style w:type="paragraph" w:customStyle="1" w:styleId="Rubrik4">
    <w:name w:val="Rubrik 4 #"/>
    <w:basedOn w:val="Rubrik40"/>
    <w:next w:val="Normal"/>
    <w:locked/>
    <w:rsid w:val="005E1C20"/>
    <w:pPr>
      <w:numPr>
        <w:ilvl w:val="3"/>
        <w:numId w:val="12"/>
      </w:numPr>
      <w:ind w:left="1134" w:hanging="1134"/>
    </w:pPr>
  </w:style>
  <w:style w:type="paragraph" w:customStyle="1" w:styleId="Rubrik5">
    <w:name w:val="Rubrik 5 #"/>
    <w:basedOn w:val="Rubrik4"/>
    <w:next w:val="Normal"/>
    <w:locked/>
    <w:rsid w:val="007B1FEB"/>
    <w:pPr>
      <w:numPr>
        <w:ilvl w:val="4"/>
      </w:numPr>
      <w:ind w:left="992" w:hanging="992"/>
      <w:outlineLvl w:val="4"/>
    </w:pPr>
    <w:rPr>
      <w:caps w:val="0"/>
    </w:rPr>
  </w:style>
  <w:style w:type="paragraph" w:styleId="Innehll2">
    <w:name w:val="toc 2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caps/>
      <w:noProof/>
      <w:sz w:val="20"/>
      <w:lang w:eastAsia="sv-SE"/>
    </w:rPr>
  </w:style>
  <w:style w:type="paragraph" w:styleId="Innehll3">
    <w:name w:val="toc 3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noProof/>
      <w:sz w:val="20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before="280" w:after="120" w:line="240" w:lineRule="auto"/>
    </w:pPr>
    <w:rPr>
      <w:rFonts w:asciiTheme="majorHAnsi" w:eastAsiaTheme="minorEastAsia" w:hAnsiTheme="majorHAnsi"/>
      <w:noProof/>
      <w:sz w:val="24"/>
      <w:lang w:eastAsia="sv-SE"/>
    </w:rPr>
  </w:style>
  <w:style w:type="character" w:styleId="Fotnotsreferens">
    <w:name w:val="footnote reference"/>
    <w:basedOn w:val="Standardstycketeckensnitt"/>
    <w:uiPriority w:val="99"/>
    <w:semiHidden/>
    <w:unhideWhenUsed/>
    <w:locked/>
    <w:rsid w:val="007B4E44"/>
    <w:rPr>
      <w:vertAlign w:val="superscript"/>
    </w:rPr>
  </w:style>
  <w:style w:type="paragraph" w:customStyle="1" w:styleId="FaktatextB">
    <w:name w:val="Faktatext B"/>
    <w:basedOn w:val="FaktatextA"/>
    <w:locked/>
    <w:rsid w:val="007E7756"/>
    <w:pPr>
      <w:pBdr>
        <w:left w:val="single" w:sz="4" w:space="8" w:color="EB0028" w:themeColor="accent6"/>
        <w:bottom w:val="single" w:sz="4" w:space="8" w:color="EB0028" w:themeColor="accent6"/>
        <w:right w:val="single" w:sz="4" w:space="8" w:color="EB0028" w:themeColor="accent6"/>
      </w:pBdr>
      <w:shd w:val="clear" w:color="auto" w:fill="auto"/>
    </w:pPr>
  </w:style>
  <w:style w:type="paragraph" w:customStyle="1" w:styleId="FaktarubrikB">
    <w:name w:val="Faktarubrik B"/>
    <w:basedOn w:val="FaktatextB"/>
    <w:locked/>
    <w:rsid w:val="00C16233"/>
    <w:pPr>
      <w:keepNext/>
      <w:keepLines/>
      <w:pBdr>
        <w:top w:val="single" w:sz="4" w:space="8" w:color="EB0028" w:themeColor="accent6"/>
        <w:bottom w:val="none" w:sz="0" w:space="0" w:color="auto"/>
      </w:pBdr>
      <w:spacing w:before="240" w:after="0"/>
    </w:pPr>
    <w:rPr>
      <w:b/>
    </w:rPr>
  </w:style>
  <w:style w:type="table" w:customStyle="1" w:styleId="Listtabell1ljusdekorfrg21">
    <w:name w:val="Listtabell 1 ljus – dekorfärg 21"/>
    <w:basedOn w:val="Normaltabell"/>
    <w:uiPriority w:val="46"/>
    <w:locked/>
    <w:rsid w:val="004F3E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DC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DC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EC" w:themeFill="accent2" w:themeFillTint="33"/>
      </w:tcPr>
    </w:tblStylePr>
    <w:tblStylePr w:type="band1Horz">
      <w:tblPr/>
      <w:tcPr>
        <w:shd w:val="clear" w:color="auto" w:fill="FFE9EC" w:themeFill="accent2" w:themeFillTint="33"/>
      </w:tcPr>
    </w:tblStylePr>
  </w:style>
  <w:style w:type="paragraph" w:styleId="Ballongtext">
    <w:name w:val="Balloon Text"/>
    <w:basedOn w:val="Normal"/>
    <w:link w:val="BallongtextChar"/>
    <w:uiPriority w:val="99"/>
    <w:semiHidden/>
    <w:unhideWhenUsed/>
    <w:locked/>
    <w:rsid w:val="00780AB9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80AB9"/>
    <w:rPr>
      <w:rFonts w:ascii="Segoe UI" w:hAnsi="Segoe UI" w:cs="Segoe UI"/>
      <w:color w:val="000000" w:themeColor="text1"/>
      <w:sz w:val="18"/>
      <w:szCs w:val="18"/>
    </w:rPr>
  </w:style>
  <w:style w:type="paragraph" w:styleId="Datum">
    <w:name w:val="Date"/>
    <w:basedOn w:val="Normal"/>
    <w:next w:val="Normal"/>
    <w:link w:val="DatumChar"/>
    <w:uiPriority w:val="99"/>
    <w:unhideWhenUsed/>
    <w:locked/>
    <w:rsid w:val="00605134"/>
    <w:pPr>
      <w:tabs>
        <w:tab w:val="right" w:pos="7371"/>
      </w:tabs>
      <w:spacing w:after="800" w:line="360" w:lineRule="auto"/>
      <w:ind w:left="4394"/>
    </w:pPr>
    <w:rPr>
      <w:rFonts w:asciiTheme="majorHAnsi" w:hAnsiTheme="majorHAnsi"/>
      <w:sz w:val="20"/>
    </w:rPr>
  </w:style>
  <w:style w:type="character" w:customStyle="1" w:styleId="DatumChar">
    <w:name w:val="Datum Char"/>
    <w:basedOn w:val="Standardstycketeckensnitt"/>
    <w:link w:val="Datum"/>
    <w:uiPriority w:val="99"/>
    <w:rsid w:val="00605134"/>
    <w:rPr>
      <w:rFonts w:asciiTheme="majorHAnsi" w:hAnsiTheme="majorHAnsi"/>
      <w:color w:val="000000" w:themeColor="text1"/>
      <w:sz w:val="20"/>
    </w:rPr>
  </w:style>
  <w:style w:type="paragraph" w:customStyle="1" w:styleId="Mottagare">
    <w:name w:val="Mottagare"/>
    <w:basedOn w:val="Normal"/>
    <w:qFormat/>
    <w:rsid w:val="001425DE"/>
    <w:pPr>
      <w:tabs>
        <w:tab w:val="clear" w:pos="170"/>
      </w:tabs>
      <w:spacing w:after="320"/>
      <w:ind w:left="4394"/>
      <w:contextualSpacing/>
    </w:pPr>
  </w:style>
  <w:style w:type="paragraph" w:customStyle="1" w:styleId="Information">
    <w:name w:val="Information"/>
    <w:basedOn w:val="Normal"/>
    <w:qFormat/>
    <w:rsid w:val="00BC0441"/>
    <w:pPr>
      <w:tabs>
        <w:tab w:val="clear" w:pos="170"/>
        <w:tab w:val="left" w:pos="0"/>
      </w:tabs>
      <w:spacing w:before="200" w:after="0"/>
      <w:ind w:hanging="1559"/>
    </w:pPr>
    <w:rPr>
      <w:rFonts w:asciiTheme="majorHAnsi" w:hAnsiTheme="majorHAnsi"/>
      <w:sz w:val="18"/>
    </w:rPr>
  </w:style>
  <w:style w:type="paragraph" w:customStyle="1" w:styleId="Bilaga">
    <w:name w:val="Bilaga"/>
    <w:basedOn w:val="Information"/>
    <w:qFormat/>
    <w:rsid w:val="00BC0441"/>
    <w:pPr>
      <w:spacing w:before="720"/>
    </w:pPr>
  </w:style>
  <w:style w:type="character" w:styleId="Platshllartext">
    <w:name w:val="Placeholder Text"/>
    <w:basedOn w:val="Standardstycketeckensnitt"/>
    <w:uiPriority w:val="99"/>
    <w:semiHidden/>
    <w:locked/>
    <w:rsid w:val="006D59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4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ndservice@ellevio.se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llevio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rnqjen\AppData\Roaming\Microsoft\Templates\Bre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2E46DA93A194B35B00D6098748021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E846401-E5C8-4E80-BCEB-36F6C07C9488}"/>
      </w:docPartPr>
      <w:docPartBody>
        <w:p w:rsidR="003F27FD" w:rsidRDefault="003F27FD">
          <w:pPr>
            <w:pStyle w:val="92E46DA93A194B35B00D6098748021FF"/>
          </w:pPr>
          <w:r w:rsidRPr="001E22DB">
            <w:rPr>
              <w:rStyle w:val="Platshllartext"/>
            </w:rPr>
            <w:t>Välj ett objekt.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EF-DemiBold"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  <w:font w:name="MillerText Roman">
    <w:panose1 w:val="02000603080000020004"/>
    <w:charset w:val="00"/>
    <w:family w:val="modern"/>
    <w:notTrueType/>
    <w:pitch w:val="variable"/>
    <w:sig w:usb0="800000AF" w:usb1="5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FD"/>
    <w:rsid w:val="00030212"/>
    <w:rsid w:val="003F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92E46DA93A194B35B00D6098748021FF">
    <w:name w:val="92E46DA93A194B35B00D6098748021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Ellevio Färg_Col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8200"/>
      </a:accent1>
      <a:accent2>
        <a:srgbClr val="FF91A5"/>
      </a:accent2>
      <a:accent3>
        <a:srgbClr val="00A0DC"/>
      </a:accent3>
      <a:accent4>
        <a:srgbClr val="00AF69"/>
      </a:accent4>
      <a:accent5>
        <a:srgbClr val="FFD200"/>
      </a:accent5>
      <a:accent6>
        <a:srgbClr val="EB0028"/>
      </a:accent6>
      <a:hlink>
        <a:srgbClr val="000000"/>
      </a:hlink>
      <a:folHlink>
        <a:srgbClr val="FF8200"/>
      </a:folHlink>
    </a:clrScheme>
    <a:fontScheme name="Ellevio_Arial+Times_Font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E222CF-89C8-4CE3-B042-7BF308A3FE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30883E-21FA-42EF-914C-397E0633C480}"/>
</file>

<file path=customXml/itemProps3.xml><?xml version="1.0" encoding="utf-8"?>
<ds:datastoreItem xmlns:ds="http://schemas.openxmlformats.org/officeDocument/2006/customXml" ds:itemID="{DF7309E3-54C8-4228-87F7-1DBE0BC10D73}"/>
</file>

<file path=customXml/itemProps4.xml><?xml version="1.0" encoding="utf-8"?>
<ds:datastoreItem xmlns:ds="http://schemas.openxmlformats.org/officeDocument/2006/customXml" ds:itemID="{10C0D35E-84AF-499A-B42D-346B9A3EFE31}"/>
</file>

<file path=docProps/app.xml><?xml version="1.0" encoding="utf-8"?>
<Properties xmlns="http://schemas.openxmlformats.org/officeDocument/2006/extended-properties" xmlns:vt="http://schemas.openxmlformats.org/officeDocument/2006/docPropsVTypes">
  <Template>Brev.dotx</Template>
  <TotalTime>1</TotalTime>
  <Pages>1</Pages>
  <Words>213</Words>
  <Characters>1133</Characters>
  <Application>Microsoft Office Word</Application>
  <DocSecurity>4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Håkan Eriksson</dc:creator>
  <cp:keywords/>
  <dc:description/>
  <cp:lastModifiedBy>Jenny Törnquist</cp:lastModifiedBy>
  <cp:revision>2</cp:revision>
  <cp:lastPrinted>2015-09-09T07:59:00Z</cp:lastPrinted>
  <dcterms:created xsi:type="dcterms:W3CDTF">2021-10-25T13:32:00Z</dcterms:created>
  <dcterms:modified xsi:type="dcterms:W3CDTF">2021-10-25T13:32:00Z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0x010100A4FA735D666B644E8C4BC110D85FB9AC</vt:lpwstr>
  </property>
  <property fmtid="{D5CDD505-2E9C-101B-9397-08002B2CF9AE}" pid="3" name="Confidentiality">
    <vt:lpwstr/>
  </property>
  <property fmtid="{D5CDD505-2E9C-101B-9397-08002B2CF9AE}" pid="4" name="Language1">
    <vt:lpwstr/>
  </property>
  <property fmtid="{D5CDD505-2E9C-101B-9397-08002B2CF9AE}" pid="5" name="Document type">
    <vt:lpwstr/>
  </property>
  <property fmtid="{D5CDD505-2E9C-101B-9397-08002B2CF9AE}" pid="6" name="Rutin">
    <vt:bool>true</vt:bool>
  </property>
</Properties>
</file>