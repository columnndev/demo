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D75C2" w14:textId="77777777" w:rsidR="000112FD" w:rsidRDefault="000112FD" w:rsidP="0058088E"/>
    <w:p w14:paraId="721D75C3" w14:textId="18F4C302" w:rsidR="0058088E" w:rsidRPr="0058088E" w:rsidRDefault="0002479C" w:rsidP="00560B34">
      <w:pPr>
        <w:pStyle w:val="Rubrik10"/>
        <w:spacing w:before="360"/>
        <w:rPr>
          <w:rFonts w:eastAsia="Calibri"/>
          <w:b w:val="0"/>
        </w:rPr>
      </w:pPr>
      <w:r>
        <w:rPr>
          <w:rFonts w:eastAsia="Calibri"/>
          <w:b w:val="0"/>
        </w:rPr>
        <w:br/>
      </w:r>
      <w:r w:rsidR="0058088E" w:rsidRPr="0058088E">
        <w:rPr>
          <w:rFonts w:eastAsia="Calibri"/>
          <w:b w:val="0"/>
        </w:rPr>
        <w:t xml:space="preserve">Uppsägning av elnätsavtal </w:t>
      </w:r>
    </w:p>
    <w:tbl>
      <w:tblPr>
        <w:tblStyle w:val="Tabellrutnt1"/>
        <w:tblW w:w="0" w:type="auto"/>
        <w:tblCellMar>
          <w:top w:w="28" w:type="dxa"/>
        </w:tblCellMar>
        <w:tblLook w:val="04A0" w:firstRow="1" w:lastRow="0" w:firstColumn="1" w:lastColumn="0" w:noHBand="0" w:noVBand="1"/>
      </w:tblPr>
      <w:tblGrid>
        <w:gridCol w:w="4441"/>
        <w:gridCol w:w="4422"/>
      </w:tblGrid>
      <w:tr w:rsidR="0058088E" w:rsidRPr="0058088E" w14:paraId="721D75C8" w14:textId="77777777" w:rsidTr="00F26EF7">
        <w:trPr>
          <w:trHeight w:hRule="exact" w:val="567"/>
        </w:trPr>
        <w:tc>
          <w:tcPr>
            <w:tcW w:w="4606" w:type="dxa"/>
          </w:tcPr>
          <w:p w14:paraId="721D75C4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Efternamn (eller Företag) *</w:t>
            </w:r>
          </w:p>
          <w:p w14:paraId="721D75C5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14:paraId="721D75C6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Förnamn (eller kontakt</w:t>
            </w:r>
            <w:r w:rsidR="00996196">
              <w:rPr>
                <w:rFonts w:ascii="Arial" w:eastAsia="Calibri" w:hAnsi="Arial" w:cs="Arial"/>
                <w:color w:val="auto"/>
                <w:sz w:val="16"/>
                <w:szCs w:val="16"/>
              </w:rPr>
              <w:t>p</w:t>
            </w: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erson)</w:t>
            </w:r>
          </w:p>
          <w:p w14:paraId="721D75C7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  <w:tr w:rsidR="0058088E" w:rsidRPr="0058088E" w14:paraId="721D75CD" w14:textId="77777777" w:rsidTr="00F26EF7">
        <w:trPr>
          <w:trHeight w:hRule="exact" w:val="567"/>
        </w:trPr>
        <w:tc>
          <w:tcPr>
            <w:tcW w:w="4606" w:type="dxa"/>
            <w:tcBorders>
              <w:right w:val="nil"/>
            </w:tcBorders>
          </w:tcPr>
          <w:p w14:paraId="721D75C9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Fakturaadress (slutfaktura)</w:t>
            </w:r>
          </w:p>
          <w:p w14:paraId="721D75CA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  <w:tc>
          <w:tcPr>
            <w:tcW w:w="4606" w:type="dxa"/>
            <w:tcBorders>
              <w:left w:val="nil"/>
            </w:tcBorders>
          </w:tcPr>
          <w:p w14:paraId="721D75CB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Postnummer                   Ort </w:t>
            </w:r>
          </w:p>
          <w:p w14:paraId="721D75CC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  <w:tr w:rsidR="0058088E" w:rsidRPr="0058088E" w14:paraId="721D75D2" w14:textId="77777777" w:rsidTr="00F26EF7">
        <w:trPr>
          <w:trHeight w:hRule="exact" w:val="567"/>
        </w:trPr>
        <w:tc>
          <w:tcPr>
            <w:tcW w:w="4606" w:type="dxa"/>
          </w:tcPr>
          <w:p w14:paraId="721D75CE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Telefon dagtid (eller växel)</w:t>
            </w:r>
          </w:p>
          <w:p w14:paraId="721D75CF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  <w:tc>
          <w:tcPr>
            <w:tcW w:w="4606" w:type="dxa"/>
          </w:tcPr>
          <w:p w14:paraId="721D75D0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E-post</w:t>
            </w:r>
          </w:p>
          <w:p w14:paraId="721D75D1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  <w:tr w:rsidR="0058088E" w:rsidRPr="0058088E" w14:paraId="721D75D7" w14:textId="77777777" w:rsidTr="00F26EF7">
        <w:trPr>
          <w:trHeight w:hRule="exact" w:val="567"/>
        </w:trPr>
        <w:tc>
          <w:tcPr>
            <w:tcW w:w="4606" w:type="dxa"/>
          </w:tcPr>
          <w:p w14:paraId="721D75D3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Personnummer (eller organisationsnummer) *</w:t>
            </w:r>
          </w:p>
          <w:p w14:paraId="721D75D4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  <w:tc>
          <w:tcPr>
            <w:tcW w:w="4606" w:type="dxa"/>
          </w:tcPr>
          <w:p w14:paraId="721D75D5" w14:textId="77777777" w:rsidR="0058088E" w:rsidRPr="0058088E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Avflyttningsdatum</w:t>
            </w:r>
            <w:r w:rsidR="00A752F4"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 </w:t>
            </w: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*         År                Mån      </w:t>
            </w:r>
            <w:r w:rsidR="00A752F4"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 </w:t>
            </w:r>
            <w:r w:rsidR="00996196"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 </w:t>
            </w:r>
            <w:r w:rsidR="00A752F4"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 </w:t>
            </w: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    Dag</w:t>
            </w:r>
          </w:p>
          <w:p w14:paraId="721D75D6" w14:textId="77777777" w:rsidR="0058088E" w:rsidRPr="000A4C71" w:rsidRDefault="0058088E" w:rsidP="0058088E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</w:tbl>
    <w:p w14:paraId="721D75D8" w14:textId="1F2751AE" w:rsidR="0058088E" w:rsidRPr="0058088E" w:rsidRDefault="0058088E" w:rsidP="00560B34">
      <w:pPr>
        <w:pStyle w:val="Rubrik10"/>
        <w:spacing w:before="360"/>
        <w:rPr>
          <w:rFonts w:eastAsia="Calibri"/>
          <w:b w:val="0"/>
        </w:rPr>
      </w:pPr>
      <w:r w:rsidRPr="0058088E">
        <w:rPr>
          <w:rFonts w:eastAsia="Calibri"/>
          <w:b w:val="0"/>
        </w:rPr>
        <w:t xml:space="preserve">Information om anläggningen </w:t>
      </w:r>
    </w:p>
    <w:tbl>
      <w:tblPr>
        <w:tblStyle w:val="Tabellrutnt1"/>
        <w:tblW w:w="8827" w:type="dxa"/>
        <w:tblCellMar>
          <w:top w:w="28" w:type="dxa"/>
        </w:tblCellMar>
        <w:tblLook w:val="04A0" w:firstRow="1" w:lastRow="0" w:firstColumn="1" w:lastColumn="0" w:noHBand="0" w:noVBand="1"/>
      </w:tblPr>
      <w:tblGrid>
        <w:gridCol w:w="4413"/>
        <w:gridCol w:w="4414"/>
      </w:tblGrid>
      <w:tr w:rsidR="00BC61E6" w:rsidRPr="0058088E" w14:paraId="721D75DD" w14:textId="77777777" w:rsidTr="00BC61E6">
        <w:trPr>
          <w:trHeight w:hRule="exact" w:val="663"/>
        </w:trPr>
        <w:tc>
          <w:tcPr>
            <w:tcW w:w="4413" w:type="dxa"/>
          </w:tcPr>
          <w:p w14:paraId="23DFFBB7" w14:textId="77777777" w:rsidR="00BC61E6" w:rsidRPr="0058088E" w:rsidRDefault="00BC61E6" w:rsidP="00BC61E6">
            <w:pPr>
              <w:tabs>
                <w:tab w:val="clear" w:pos="170"/>
              </w:tabs>
              <w:spacing w:after="6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Anläggnings id och / eller mätartavla</w:t>
            </w:r>
          </w:p>
          <w:p w14:paraId="721D75DA" w14:textId="62C859D2" w:rsidR="00BC61E6" w:rsidRPr="0058088E" w:rsidRDefault="00BC61E6" w:rsidP="00BC61E6">
            <w:pPr>
              <w:tabs>
                <w:tab w:val="clear" w:pos="170"/>
              </w:tabs>
              <w:spacing w:after="6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proofErr w:type="gramStart"/>
            <w:r w:rsidRPr="0058088E">
              <w:rPr>
                <w:rFonts w:ascii="Arial" w:eastAsia="Calibri" w:hAnsi="Arial" w:cs="Arial"/>
                <w:color w:val="auto"/>
                <w:sz w:val="24"/>
                <w:szCs w:val="16"/>
              </w:rPr>
              <w:t>735999</w:t>
            </w:r>
            <w:proofErr w:type="gramEnd"/>
          </w:p>
        </w:tc>
        <w:tc>
          <w:tcPr>
            <w:tcW w:w="4414" w:type="dxa"/>
          </w:tcPr>
          <w:p w14:paraId="3B2AABED" w14:textId="77777777" w:rsidR="00BC61E6" w:rsidRPr="0058088E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Anläggningsadress *</w:t>
            </w:r>
          </w:p>
          <w:p w14:paraId="721D75DC" w14:textId="77777777" w:rsidR="00BC61E6" w:rsidRPr="000A4C71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  <w:tr w:rsidR="00BC61E6" w:rsidRPr="0058088E" w14:paraId="721D75E2" w14:textId="77777777" w:rsidTr="00BC61E6">
        <w:trPr>
          <w:trHeight w:hRule="exact" w:val="663"/>
        </w:trPr>
        <w:tc>
          <w:tcPr>
            <w:tcW w:w="4413" w:type="dxa"/>
          </w:tcPr>
          <w:p w14:paraId="6F126661" w14:textId="77777777" w:rsidR="00BC61E6" w:rsidRPr="0058088E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Lägenhetsnummer (</w:t>
            </w:r>
            <w:r>
              <w:rPr>
                <w:rFonts w:ascii="Arial" w:eastAsia="Calibri" w:hAnsi="Arial" w:cs="Arial"/>
                <w:color w:val="auto"/>
                <w:sz w:val="16"/>
                <w:szCs w:val="16"/>
              </w:rPr>
              <w:t>enl. L</w:t>
            </w: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antmäteriets</w:t>
            </w:r>
            <w:r>
              <w:rPr>
                <w:rFonts w:ascii="Arial" w:eastAsia="Calibri" w:hAnsi="Arial" w:cs="Arial"/>
                <w:color w:val="auto"/>
                <w:sz w:val="16"/>
                <w:szCs w:val="16"/>
              </w:rPr>
              <w:t xml:space="preserve"> lägenhetsregister</w:t>
            </w: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) *</w:t>
            </w:r>
          </w:p>
          <w:p w14:paraId="721D75DF" w14:textId="77777777" w:rsidR="00BC61E6" w:rsidRPr="000A4C71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  <w:tc>
          <w:tcPr>
            <w:tcW w:w="4414" w:type="dxa"/>
          </w:tcPr>
          <w:p w14:paraId="2FEE9BCA" w14:textId="77777777" w:rsidR="00BC61E6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8088E">
              <w:rPr>
                <w:rFonts w:ascii="Arial" w:eastAsia="Calibri" w:hAnsi="Arial" w:cs="Arial"/>
                <w:color w:val="auto"/>
                <w:sz w:val="16"/>
                <w:szCs w:val="16"/>
              </w:rPr>
              <w:t>Postnummer *                  Ort *</w:t>
            </w:r>
          </w:p>
          <w:p w14:paraId="6FDB544B" w14:textId="77777777" w:rsidR="00BC61E6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4C3DBF20" w14:textId="77777777" w:rsidR="00BC61E6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77DA0E75" w14:textId="77777777" w:rsidR="00BC61E6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0369848F" w14:textId="77777777" w:rsidR="00BC61E6" w:rsidRPr="0058088E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</w:p>
          <w:p w14:paraId="721D75E1" w14:textId="77777777" w:rsidR="00BC61E6" w:rsidRPr="000A4C71" w:rsidRDefault="00BC61E6" w:rsidP="00BC61E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</w:tbl>
    <w:p w14:paraId="7D85A0A1" w14:textId="0A7041E5" w:rsidR="00471E10" w:rsidRDefault="00471E10" w:rsidP="00BC61E6">
      <w:pPr>
        <w:pStyle w:val="Rubrik10"/>
        <w:spacing w:before="360"/>
        <w:rPr>
          <w:rFonts w:eastAsia="Calibri"/>
          <w:b w:val="0"/>
        </w:rPr>
      </w:pPr>
      <w:r>
        <w:rPr>
          <w:rFonts w:eastAsia="Calibri"/>
          <w:b w:val="0"/>
        </w:rPr>
        <w:t>Information inflyttande kund</w:t>
      </w:r>
    </w:p>
    <w:p w14:paraId="0F9C95FB" w14:textId="6C238BAB" w:rsidR="00471E10" w:rsidRPr="00591946" w:rsidRDefault="00471E10" w:rsidP="00471E10">
      <w:pPr>
        <w:rPr>
          <w:rFonts w:ascii="Arial" w:hAnsi="Arial" w:cs="Arial"/>
        </w:rPr>
      </w:pPr>
      <w:r w:rsidRPr="00591946">
        <w:rPr>
          <w:rFonts w:ascii="Arial" w:hAnsi="Arial" w:cs="Arial"/>
        </w:rPr>
        <w:t xml:space="preserve">För att undvika att anläggningen frånkopplas tar vi gärna emot kontaktuppgifter </w:t>
      </w:r>
      <w:r w:rsidR="00BC61E6" w:rsidRPr="00591946">
        <w:rPr>
          <w:rFonts w:ascii="Arial" w:hAnsi="Arial" w:cs="Arial"/>
        </w:rPr>
        <w:t>till</w:t>
      </w:r>
      <w:r w:rsidR="006A3117" w:rsidRPr="00591946">
        <w:rPr>
          <w:rFonts w:ascii="Arial" w:hAnsi="Arial" w:cs="Arial"/>
        </w:rPr>
        <w:t xml:space="preserve"> den nya kunden.</w:t>
      </w:r>
    </w:p>
    <w:tbl>
      <w:tblPr>
        <w:tblStyle w:val="Tabellrutnt1"/>
        <w:tblW w:w="0" w:type="auto"/>
        <w:tblCellMar>
          <w:top w:w="28" w:type="dxa"/>
        </w:tblCellMar>
        <w:tblLook w:val="04A0" w:firstRow="1" w:lastRow="0" w:firstColumn="1" w:lastColumn="0" w:noHBand="0" w:noVBand="1"/>
      </w:tblPr>
      <w:tblGrid>
        <w:gridCol w:w="4444"/>
        <w:gridCol w:w="4419"/>
      </w:tblGrid>
      <w:tr w:rsidR="00471E10" w:rsidRPr="000A4C71" w14:paraId="3184CE45" w14:textId="77777777" w:rsidTr="00471E10">
        <w:trPr>
          <w:trHeight w:hRule="exact" w:val="567"/>
        </w:trPr>
        <w:tc>
          <w:tcPr>
            <w:tcW w:w="4549" w:type="dxa"/>
          </w:tcPr>
          <w:p w14:paraId="7C4C6B2F" w14:textId="262B3C86" w:rsidR="00471E10" w:rsidRPr="0058088E" w:rsidRDefault="00471E10" w:rsidP="00C612D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>
              <w:rPr>
                <w:rFonts w:ascii="Arial" w:eastAsia="Calibri" w:hAnsi="Arial" w:cs="Arial"/>
                <w:color w:val="auto"/>
                <w:sz w:val="16"/>
                <w:szCs w:val="16"/>
              </w:rPr>
              <w:t>Efternamn</w:t>
            </w:r>
          </w:p>
          <w:p w14:paraId="1AB8E70F" w14:textId="77777777" w:rsidR="00471E10" w:rsidRPr="000A4C71" w:rsidRDefault="00471E10" w:rsidP="00C612D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  <w:tc>
          <w:tcPr>
            <w:tcW w:w="4540" w:type="dxa"/>
          </w:tcPr>
          <w:p w14:paraId="4284DD07" w14:textId="75A5681F" w:rsidR="00471E10" w:rsidRPr="0058088E" w:rsidRDefault="00471E10" w:rsidP="00C612D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>
              <w:rPr>
                <w:rFonts w:ascii="Arial" w:eastAsia="Calibri" w:hAnsi="Arial" w:cs="Arial"/>
                <w:color w:val="auto"/>
                <w:sz w:val="16"/>
                <w:szCs w:val="16"/>
              </w:rPr>
              <w:t>Förnamn</w:t>
            </w:r>
          </w:p>
          <w:p w14:paraId="7E202051" w14:textId="77777777" w:rsidR="00471E10" w:rsidRPr="000A4C71" w:rsidRDefault="00471E10" w:rsidP="00C612D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  <w:tr w:rsidR="00471E10" w:rsidRPr="000A4C71" w14:paraId="1175E47A" w14:textId="77777777" w:rsidTr="00C612D6">
        <w:trPr>
          <w:trHeight w:hRule="exact" w:val="567"/>
        </w:trPr>
        <w:tc>
          <w:tcPr>
            <w:tcW w:w="4549" w:type="dxa"/>
          </w:tcPr>
          <w:p w14:paraId="737FA9A4" w14:textId="3420B161" w:rsidR="00471E10" w:rsidRDefault="00471E10" w:rsidP="00C612D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>
              <w:rPr>
                <w:rFonts w:ascii="Arial" w:eastAsia="Calibri" w:hAnsi="Arial" w:cs="Arial"/>
                <w:color w:val="auto"/>
                <w:sz w:val="16"/>
                <w:szCs w:val="16"/>
              </w:rPr>
              <w:t>Telefonnummer</w:t>
            </w:r>
          </w:p>
        </w:tc>
        <w:tc>
          <w:tcPr>
            <w:tcW w:w="4540" w:type="dxa"/>
            <w:tcBorders>
              <w:bottom w:val="single" w:sz="4" w:space="0" w:color="auto"/>
            </w:tcBorders>
          </w:tcPr>
          <w:p w14:paraId="039BF796" w14:textId="25633F6F" w:rsidR="00471E10" w:rsidRDefault="00471E10" w:rsidP="00C612D6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>
              <w:rPr>
                <w:rFonts w:ascii="Arial" w:eastAsia="Calibri" w:hAnsi="Arial" w:cs="Arial"/>
                <w:color w:val="auto"/>
                <w:sz w:val="16"/>
                <w:szCs w:val="16"/>
              </w:rPr>
              <w:t>E-post</w:t>
            </w:r>
          </w:p>
        </w:tc>
      </w:tr>
    </w:tbl>
    <w:p w14:paraId="0EDCCF1A" w14:textId="77777777" w:rsidR="00BC61E6" w:rsidRDefault="00BC61E6" w:rsidP="0002479C">
      <w:pPr>
        <w:pStyle w:val="Rubrik20"/>
        <w:rPr>
          <w:rFonts w:eastAsia="Calibri"/>
          <w:b w:val="0"/>
        </w:rPr>
      </w:pPr>
    </w:p>
    <w:p w14:paraId="721D75F8" w14:textId="13ED3A28" w:rsidR="0002479C" w:rsidRPr="0056737D" w:rsidRDefault="0051575A" w:rsidP="0002479C">
      <w:pPr>
        <w:pStyle w:val="Rubrik20"/>
        <w:rPr>
          <w:rFonts w:eastAsia="Calibri"/>
          <w:b w:val="0"/>
        </w:rPr>
      </w:pPr>
      <w:r>
        <w:rPr>
          <w:rFonts w:eastAsia="Calibri"/>
          <w:b w:val="0"/>
        </w:rPr>
        <w:t>Bekräftelsen på uppsägningen</w:t>
      </w:r>
    </w:p>
    <w:p w14:paraId="721D75F9" w14:textId="43328F20" w:rsidR="0002479C" w:rsidRPr="00591946" w:rsidRDefault="005341FB" w:rsidP="0002479C">
      <w:pPr>
        <w:rPr>
          <w:rFonts w:ascii="Arial" w:hAnsi="Arial" w:cs="Arial"/>
        </w:rPr>
      </w:pPr>
      <w:r w:rsidRPr="00591946">
        <w:rPr>
          <w:rFonts w:ascii="Arial" w:hAnsi="Arial" w:cs="Arial"/>
        </w:rPr>
        <w:t xml:space="preserve">Vi skickar en bekräftelse på uppsagt elnätsavtal per post. </w:t>
      </w:r>
    </w:p>
    <w:p w14:paraId="4D0DE223" w14:textId="5ED725D4" w:rsidR="0051575A" w:rsidRPr="00591946" w:rsidRDefault="0051575A" w:rsidP="0002479C">
      <w:pPr>
        <w:rPr>
          <w:rFonts w:ascii="Arial" w:hAnsi="Arial" w:cs="Arial"/>
        </w:rPr>
      </w:pPr>
      <w:r w:rsidRPr="00591946">
        <w:rPr>
          <w:rFonts w:ascii="Arial" w:hAnsi="Arial" w:cs="Arial"/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FBC8B4" wp14:editId="7F4F7DB3">
                <wp:simplePos x="0" y="0"/>
                <wp:positionH relativeFrom="column">
                  <wp:posOffset>4956810</wp:posOffset>
                </wp:positionH>
                <wp:positionV relativeFrom="paragraph">
                  <wp:posOffset>13335</wp:posOffset>
                </wp:positionV>
                <wp:extent cx="171450" cy="1524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645D33" id="Rectangle 2" o:spid="_x0000_s1026" style="position:absolute;margin-left:390.3pt;margin-top:1.05pt;width:13.5pt;height:1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" filled="f" strokecolor="black [3213]" strokeweight="1pt"/>
            </w:pict>
          </mc:Fallback>
        </mc:AlternateContent>
      </w:r>
      <w:r w:rsidRPr="00591946">
        <w:rPr>
          <w:rFonts w:ascii="Arial" w:hAnsi="Arial" w:cs="Arial"/>
        </w:rPr>
        <w:t xml:space="preserve">Vill du hellre </w:t>
      </w:r>
      <w:r w:rsidR="005341FB" w:rsidRPr="00591946">
        <w:rPr>
          <w:rFonts w:ascii="Arial" w:hAnsi="Arial" w:cs="Arial"/>
        </w:rPr>
        <w:t xml:space="preserve">få bekräftelsen </w:t>
      </w:r>
      <w:r w:rsidRPr="00591946">
        <w:rPr>
          <w:rFonts w:ascii="Arial" w:hAnsi="Arial" w:cs="Arial"/>
        </w:rPr>
        <w:t xml:space="preserve">till din e-post så sätter du ett kryss i denna ruta. </w:t>
      </w:r>
    </w:p>
    <w:p w14:paraId="7ED3110D" w14:textId="77777777" w:rsidR="005341FB" w:rsidRDefault="005341FB" w:rsidP="0002479C">
      <w:pPr>
        <w:rPr>
          <w:sz w:val="20"/>
        </w:rPr>
      </w:pPr>
    </w:p>
    <w:p w14:paraId="721D75FC" w14:textId="32E4322F" w:rsidR="0058088E" w:rsidRPr="00591946" w:rsidRDefault="00961A8E" w:rsidP="0002479C">
      <w:pPr>
        <w:rPr>
          <w:rFonts w:ascii="Arial" w:hAnsi="Arial" w:cs="Arial"/>
        </w:rPr>
      </w:pPr>
      <w:r w:rsidRPr="00591946">
        <w:rPr>
          <w:rFonts w:ascii="Arial" w:hAnsi="Arial" w:cs="Arial"/>
        </w:rPr>
        <w:t xml:space="preserve">Jag </w:t>
      </w:r>
      <w:r w:rsidR="005341FB" w:rsidRPr="00591946">
        <w:rPr>
          <w:rFonts w:ascii="Arial" w:hAnsi="Arial" w:cs="Arial"/>
        </w:rPr>
        <w:t xml:space="preserve">bekräftar att elnätsavtalet med </w:t>
      </w:r>
      <w:r w:rsidRPr="00591946">
        <w:rPr>
          <w:rFonts w:ascii="Arial" w:hAnsi="Arial" w:cs="Arial"/>
        </w:rPr>
        <w:t xml:space="preserve">Ellevio AB </w:t>
      </w:r>
      <w:r w:rsidR="005341FB" w:rsidRPr="00591946">
        <w:rPr>
          <w:rFonts w:ascii="Arial" w:hAnsi="Arial" w:cs="Arial"/>
        </w:rPr>
        <w:t>skall sägas upp.</w:t>
      </w:r>
    </w:p>
    <w:tbl>
      <w:tblPr>
        <w:tblStyle w:val="Tabellrutnt1"/>
        <w:tblW w:w="0" w:type="auto"/>
        <w:tblCellMar>
          <w:top w:w="28" w:type="dxa"/>
        </w:tblCellMar>
        <w:tblLook w:val="04A0" w:firstRow="1" w:lastRow="0" w:firstColumn="1" w:lastColumn="0" w:noHBand="0" w:noVBand="1"/>
      </w:tblPr>
      <w:tblGrid>
        <w:gridCol w:w="4450"/>
        <w:gridCol w:w="4413"/>
      </w:tblGrid>
      <w:tr w:rsidR="005341FB" w:rsidRPr="000A4C71" w14:paraId="7DE7C7FC" w14:textId="77777777" w:rsidTr="00C612D6">
        <w:trPr>
          <w:trHeight w:hRule="exact" w:val="567"/>
        </w:trPr>
        <w:tc>
          <w:tcPr>
            <w:tcW w:w="4606" w:type="dxa"/>
            <w:tcBorders>
              <w:right w:val="nil"/>
            </w:tcBorders>
          </w:tcPr>
          <w:p w14:paraId="405B0CD4" w14:textId="3927A494" w:rsidR="005341FB" w:rsidRPr="005341FB" w:rsidRDefault="005341FB" w:rsidP="005341FB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341FB">
              <w:rPr>
                <w:rFonts w:ascii="Arial" w:eastAsia="Calibri" w:hAnsi="Arial" w:cs="Arial"/>
                <w:color w:val="auto"/>
                <w:sz w:val="16"/>
                <w:szCs w:val="16"/>
              </w:rPr>
              <w:t>Ort och datum*</w:t>
            </w:r>
          </w:p>
        </w:tc>
        <w:tc>
          <w:tcPr>
            <w:tcW w:w="4606" w:type="dxa"/>
            <w:tcBorders>
              <w:left w:val="nil"/>
            </w:tcBorders>
          </w:tcPr>
          <w:p w14:paraId="4AB431D0" w14:textId="77777777" w:rsidR="005341FB" w:rsidRPr="000A4C71" w:rsidRDefault="005341FB" w:rsidP="005341FB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  <w:tr w:rsidR="005341FB" w:rsidRPr="000A4C71" w14:paraId="674EBDA3" w14:textId="77777777" w:rsidTr="00C612D6">
        <w:trPr>
          <w:trHeight w:hRule="exact" w:val="567"/>
        </w:trPr>
        <w:tc>
          <w:tcPr>
            <w:tcW w:w="4606" w:type="dxa"/>
            <w:tcBorders>
              <w:right w:val="nil"/>
            </w:tcBorders>
          </w:tcPr>
          <w:p w14:paraId="75ACCC27" w14:textId="27802437" w:rsidR="005341FB" w:rsidRPr="005341FB" w:rsidRDefault="005341FB" w:rsidP="005341FB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  <w:sz w:val="16"/>
                <w:szCs w:val="16"/>
              </w:rPr>
            </w:pPr>
            <w:r w:rsidRPr="005341FB">
              <w:rPr>
                <w:rFonts w:ascii="Arial" w:eastAsia="Calibri" w:hAnsi="Arial" w:cs="Arial"/>
                <w:color w:val="auto"/>
                <w:sz w:val="16"/>
                <w:szCs w:val="16"/>
              </w:rPr>
              <w:t>Underskrift*</w:t>
            </w:r>
          </w:p>
        </w:tc>
        <w:tc>
          <w:tcPr>
            <w:tcW w:w="4606" w:type="dxa"/>
            <w:tcBorders>
              <w:left w:val="nil"/>
            </w:tcBorders>
          </w:tcPr>
          <w:p w14:paraId="0120EDC8" w14:textId="77777777" w:rsidR="005341FB" w:rsidRPr="000A4C71" w:rsidRDefault="005341FB" w:rsidP="005341FB">
            <w:pPr>
              <w:tabs>
                <w:tab w:val="clear" w:pos="170"/>
              </w:tabs>
              <w:spacing w:after="0" w:line="240" w:lineRule="auto"/>
              <w:rPr>
                <w:rFonts w:ascii="Arial" w:eastAsia="Calibri" w:hAnsi="Arial" w:cs="Arial"/>
                <w:color w:val="auto"/>
              </w:rPr>
            </w:pPr>
          </w:p>
        </w:tc>
      </w:tr>
    </w:tbl>
    <w:p w14:paraId="721D7606" w14:textId="089C7249" w:rsidR="0002479C" w:rsidRDefault="00560B34" w:rsidP="0002479C">
      <w:pPr>
        <w:spacing w:line="220" w:lineRule="atLeast"/>
        <w:rPr>
          <w:rFonts w:ascii="Arial" w:hAnsi="Arial" w:cs="Arial"/>
          <w:sz w:val="16"/>
        </w:rPr>
      </w:pPr>
      <w:r w:rsidRPr="00560B34">
        <w:rPr>
          <w:rFonts w:ascii="Arial" w:hAnsi="Arial" w:cs="Arial"/>
          <w:sz w:val="16"/>
        </w:rPr>
        <w:t>* obligatoriska fält</w:t>
      </w:r>
    </w:p>
    <w:p w14:paraId="4D3651AE" w14:textId="74D91EA0" w:rsidR="00EB4336" w:rsidRDefault="00EB4336" w:rsidP="0002479C">
      <w:pPr>
        <w:spacing w:line="220" w:lineRule="atLeast"/>
        <w:rPr>
          <w:rFonts w:ascii="Arial" w:hAnsi="Arial" w:cs="Arial"/>
          <w:sz w:val="16"/>
        </w:rPr>
      </w:pPr>
      <w:r>
        <w:rPr>
          <w:noProof/>
          <w:lang w:eastAsia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D7607" wp14:editId="45DF4092">
                <wp:simplePos x="0" y="0"/>
                <wp:positionH relativeFrom="column">
                  <wp:posOffset>1075055</wp:posOffset>
                </wp:positionH>
                <wp:positionV relativeFrom="paragraph">
                  <wp:posOffset>165100</wp:posOffset>
                </wp:positionV>
                <wp:extent cx="4071620" cy="1403985"/>
                <wp:effectExtent l="0" t="0" r="5080" b="76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162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D761D" w14:textId="0C513427" w:rsidR="0002479C" w:rsidRPr="0002479C" w:rsidRDefault="0002479C">
                            <w:pPr>
                              <w:rPr>
                                <w:color w:val="FF8200"/>
                              </w:rPr>
                            </w:pPr>
                            <w:r w:rsidRPr="0002479C">
                              <w:rPr>
                                <w:rFonts w:asciiTheme="majorHAnsi" w:eastAsia="Calibri" w:hAnsiTheme="majorHAnsi" w:cs="Times New Roman"/>
                                <w:color w:val="FF8200"/>
                              </w:rPr>
                              <w:t xml:space="preserve">Ifylld blankett returneras till: </w:t>
                            </w:r>
                            <w:hyperlink r:id="rId11" w:history="1">
                              <w:r w:rsidR="005601DD" w:rsidRPr="00ED5443">
                                <w:rPr>
                                  <w:rStyle w:val="Hyperlnk"/>
                                  <w:rFonts w:asciiTheme="majorHAnsi" w:eastAsia="Calibri" w:hAnsiTheme="majorHAnsi" w:cs="Times New Roman"/>
                                </w:rPr>
                                <w:t>foretagkundservice@ellevio.se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1D76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.65pt;margin-top:13pt;width:320.6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" stroked="f">
                <v:textbox style="mso-fit-shape-to-text:t">
                  <w:txbxContent>
                    <w:p w14:paraId="721D761D" w14:textId="0C513427" w:rsidR="0002479C" w:rsidRPr="0002479C" w:rsidRDefault="0002479C">
                      <w:pPr>
                        <w:rPr>
                          <w:color w:val="FF8200"/>
                        </w:rPr>
                      </w:pPr>
                      <w:r w:rsidRPr="0002479C">
                        <w:rPr>
                          <w:rFonts w:asciiTheme="majorHAnsi" w:eastAsia="Calibri" w:hAnsiTheme="majorHAnsi" w:cs="Times New Roman"/>
                          <w:color w:val="FF8200"/>
                        </w:rPr>
                        <w:t xml:space="preserve">Ifylld blankett returneras till: </w:t>
                      </w:r>
                      <w:hyperlink r:id="rId12" w:history="1">
                        <w:r w:rsidR="005601DD" w:rsidRPr="00ED5443">
                          <w:rPr>
                            <w:rStyle w:val="Hyperlnk"/>
                            <w:rFonts w:asciiTheme="majorHAnsi" w:eastAsia="Calibri" w:hAnsiTheme="majorHAnsi" w:cs="Times New Roman"/>
                          </w:rPr>
                          <w:t>foretagkundservice@ellevio.se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14:paraId="0718E10E" w14:textId="77777777" w:rsidR="00EB4336" w:rsidRPr="0002479C" w:rsidRDefault="00EB4336" w:rsidP="0002479C">
      <w:pPr>
        <w:spacing w:line="220" w:lineRule="atLeast"/>
        <w:rPr>
          <w:rFonts w:asciiTheme="majorHAnsi" w:eastAsia="Calibri" w:hAnsiTheme="majorHAnsi" w:cs="Times New Roman"/>
          <w:color w:val="auto"/>
        </w:rPr>
      </w:pPr>
    </w:p>
    <w:sectPr w:rsidR="00EB4336" w:rsidRPr="0002479C" w:rsidSect="0058088E">
      <w:headerReference w:type="even" r:id="rId13"/>
      <w:headerReference w:type="default" r:id="rId14"/>
      <w:headerReference w:type="first" r:id="rId15"/>
      <w:footerReference w:type="first" r:id="rId16"/>
      <w:pgSz w:w="11906" w:h="16838" w:code="9"/>
      <w:pgMar w:top="340" w:right="1899" w:bottom="1985" w:left="1134" w:header="624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53CB" w14:textId="77777777" w:rsidR="009578C0" w:rsidRDefault="009578C0" w:rsidP="005B272F">
      <w:pPr>
        <w:spacing w:after="0" w:line="240" w:lineRule="auto"/>
      </w:pPr>
      <w:r>
        <w:separator/>
      </w:r>
    </w:p>
    <w:p w14:paraId="074972CF" w14:textId="77777777" w:rsidR="009578C0" w:rsidRDefault="009578C0"/>
  </w:endnote>
  <w:endnote w:type="continuationSeparator" w:id="0">
    <w:p w14:paraId="7663E192" w14:textId="77777777" w:rsidR="009578C0" w:rsidRDefault="009578C0" w:rsidP="005B272F">
      <w:pPr>
        <w:spacing w:after="0" w:line="240" w:lineRule="auto"/>
      </w:pPr>
      <w:r>
        <w:continuationSeparator/>
      </w:r>
    </w:p>
    <w:p w14:paraId="70D18B5B" w14:textId="77777777" w:rsidR="009578C0" w:rsidRDefault="009578C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llerText Roman">
    <w:altName w:val="Calibri"/>
    <w:panose1 w:val="00000000000000000000"/>
    <w:charset w:val="00"/>
    <w:family w:val="modern"/>
    <w:notTrueType/>
    <w:pitch w:val="variable"/>
    <w:sig w:usb0="800000AF" w:usb1="5000204A" w:usb2="00000000" w:usb3="00000000" w:csb0="00000001" w:csb1="00000000"/>
  </w:font>
  <w:font w:name="FuturaEF-DemiBold">
    <w:panose1 w:val="02000503050000020003"/>
    <w:charset w:val="00"/>
    <w:family w:val="modern"/>
    <w:notTrueType/>
    <w:pitch w:val="variable"/>
    <w:sig w:usb0="8000002F" w:usb1="4000204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7615" w14:textId="77777777" w:rsidR="00344EAF" w:rsidRPr="0051575A" w:rsidRDefault="00344EAF" w:rsidP="0058088E">
    <w:pPr>
      <w:pStyle w:val="Sidfot"/>
      <w:ind w:left="0"/>
      <w:rPr>
        <w:lang w:val="en-US"/>
      </w:rPr>
    </w:pPr>
    <w:r w:rsidRPr="0051575A">
      <w:rPr>
        <w:lang w:val="en-US"/>
      </w:rPr>
      <w:t>Elle</w:t>
    </w:r>
    <w:r w:rsidR="00F94E8E" w:rsidRPr="0051575A">
      <w:rPr>
        <w:lang w:val="en-US"/>
      </w:rPr>
      <w:t>vio</w:t>
    </w:r>
    <w:r w:rsidRPr="0051575A">
      <w:rPr>
        <w:lang w:val="en-US"/>
      </w:rPr>
      <w:t> AB. 115 77 Stockholm</w:t>
    </w:r>
  </w:p>
  <w:p w14:paraId="721D7616" w14:textId="77777777" w:rsidR="00344EAF" w:rsidRPr="0058088E" w:rsidRDefault="00344EAF" w:rsidP="0058088E">
    <w:pPr>
      <w:pStyle w:val="Sidfot"/>
      <w:ind w:left="0"/>
    </w:pPr>
    <w:proofErr w:type="spellStart"/>
    <w:r w:rsidRPr="0051575A">
      <w:rPr>
        <w:lang w:val="en-US"/>
      </w:rPr>
      <w:t>Säte</w:t>
    </w:r>
    <w:proofErr w:type="spellEnd"/>
    <w:r w:rsidRPr="0051575A">
      <w:rPr>
        <w:lang w:val="en-US"/>
      </w:rPr>
      <w:t xml:space="preserve"> Stockholm. </w:t>
    </w:r>
    <w:proofErr w:type="spellStart"/>
    <w:r w:rsidR="00964D31" w:rsidRPr="0058088E">
      <w:t>Org</w:t>
    </w:r>
    <w:proofErr w:type="spellEnd"/>
    <w:r w:rsidR="00964D31" w:rsidRPr="0058088E">
      <w:t>-</w:t>
    </w:r>
    <w:r w:rsidR="00363F2F" w:rsidRPr="0058088E">
      <w:t>nr</w:t>
    </w:r>
    <w:r w:rsidRPr="0058088E">
      <w:t xml:space="preserve"> 556037–7326 </w:t>
    </w:r>
  </w:p>
  <w:p w14:paraId="721D7617" w14:textId="7561A1C8" w:rsidR="001C73D9" w:rsidRPr="0058088E" w:rsidRDefault="00363F2F" w:rsidP="0058088E">
    <w:pPr>
      <w:pStyle w:val="Sidfot"/>
      <w:ind w:left="0"/>
    </w:pPr>
    <w:r w:rsidRPr="0058088E">
      <w:t xml:space="preserve">Telefon </w:t>
    </w:r>
    <w:r w:rsidR="00A752F4">
      <w:t xml:space="preserve">kundservice </w:t>
    </w:r>
    <w:r w:rsidR="007D1CA6">
      <w:t>0771-53 53 00</w:t>
    </w:r>
  </w:p>
  <w:p w14:paraId="721D7618" w14:textId="77777777" w:rsidR="00576B67" w:rsidRPr="0058088E" w:rsidRDefault="00576B67" w:rsidP="0058088E">
    <w:pPr>
      <w:pStyle w:val="Sidfot"/>
      <w:ind w:left="0"/>
    </w:pPr>
    <w:hyperlink r:id="rId1" w:history="1">
      <w:r w:rsidRPr="0058088E">
        <w:rPr>
          <w:rStyle w:val="Hyperlnk"/>
          <w:color w:val="000000" w:themeColor="text1"/>
        </w:rPr>
        <w:t>ellevio.se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AC6B2" w14:textId="77777777" w:rsidR="009578C0" w:rsidRDefault="009578C0" w:rsidP="005B272F">
      <w:pPr>
        <w:spacing w:after="0" w:line="240" w:lineRule="auto"/>
      </w:pPr>
      <w:r>
        <w:separator/>
      </w:r>
    </w:p>
    <w:p w14:paraId="12A569B7" w14:textId="77777777" w:rsidR="009578C0" w:rsidRDefault="009578C0"/>
  </w:footnote>
  <w:footnote w:type="continuationSeparator" w:id="0">
    <w:p w14:paraId="0A63B2E8" w14:textId="77777777" w:rsidR="009578C0" w:rsidRDefault="009578C0" w:rsidP="005B272F">
      <w:pPr>
        <w:spacing w:after="0" w:line="240" w:lineRule="auto"/>
      </w:pPr>
      <w:r>
        <w:continuationSeparator/>
      </w:r>
    </w:p>
    <w:p w14:paraId="2DD32CFF" w14:textId="77777777" w:rsidR="009578C0" w:rsidRDefault="009578C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1A0F" w14:textId="00108C40" w:rsidR="0077095B" w:rsidRDefault="0077095B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8480" behindDoc="0" locked="0" layoutInCell="1" allowOverlap="1" wp14:anchorId="15E126BB" wp14:editId="2BF32C4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988839350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E2DCB" w14:textId="399FACE6" w:rsidR="0077095B" w:rsidRPr="0077095B" w:rsidRDefault="0077095B" w:rsidP="007709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09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E126BB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7" type="#_x0000_t202" alt="Informationsklass: Konfidentiell Låg" style="position:absolute;margin-left:84.45pt;margin-top:0;width:135.65pt;height:28pt;z-index:25166848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F2E2DCB" w14:textId="399FACE6" w:rsidR="0077095B" w:rsidRPr="0077095B" w:rsidRDefault="0077095B" w:rsidP="007709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7095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7611" w14:textId="59525B83" w:rsidR="00283533" w:rsidRDefault="0077095B" w:rsidP="0028353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9504" behindDoc="0" locked="0" layoutInCell="1" allowOverlap="1" wp14:anchorId="478DA5A1" wp14:editId="7936B12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982742845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6995A" w14:textId="3865F773" w:rsidR="0077095B" w:rsidRPr="0077095B" w:rsidRDefault="0077095B" w:rsidP="007709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09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8DA5A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8" type="#_x0000_t202" alt="Informationsklass: Konfidentiell Låg" style="position:absolute;margin-left:84.45pt;margin-top:0;width:135.65pt;height:28pt;z-index:25166950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DF6995A" w14:textId="3865F773" w:rsidR="0077095B" w:rsidRPr="0077095B" w:rsidRDefault="0077095B" w:rsidP="007709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7095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721D7612" w14:textId="01399423" w:rsidR="00283533" w:rsidRDefault="00283533" w:rsidP="00605134">
    <w:pPr>
      <w:pStyle w:val="Datum"/>
    </w:pPr>
    <w:r>
      <w:rPr>
        <w:noProof/>
        <w:lang w:eastAsia="sv-SE"/>
      </w:rPr>
      <w:drawing>
        <wp:anchor distT="0" distB="0" distL="114300" distR="114300" simplePos="0" relativeHeight="251666432" behindDoc="0" locked="1" layoutInCell="1" allowOverlap="0" wp14:anchorId="721D7619" wp14:editId="721D761A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1" name="Bildobjekt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br/>
    </w:r>
    <w:r>
      <w:tab/>
    </w:r>
    <w:r>
      <w:fldChar w:fldCharType="begin"/>
    </w:r>
    <w:r>
      <w:instrText>PAGE   \* MERGEFORMAT</w:instrText>
    </w:r>
    <w:r>
      <w:fldChar w:fldCharType="separate"/>
    </w:r>
    <w:r w:rsidR="00BC61E6">
      <w:rPr>
        <w:noProof/>
      </w:rPr>
      <w:t>2</w:t>
    </w:r>
    <w:r>
      <w:fldChar w:fldCharType="end"/>
    </w:r>
    <w:r>
      <w:t xml:space="preserve"> (</w:t>
    </w:r>
    <w:fldSimple w:instr=" NUMPAGES  \* Arabic  \* MERGEFORMAT ">
      <w:r w:rsidR="00BC61E6">
        <w:rPr>
          <w:noProof/>
        </w:rPr>
        <w:t>2</w:t>
      </w:r>
    </w:fldSimple>
    <w:r>
      <w:t>)</w:t>
    </w:r>
  </w:p>
  <w:p w14:paraId="721D7613" w14:textId="77777777" w:rsidR="00635A02" w:rsidRDefault="00635A0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7614" w14:textId="120FFF21" w:rsidR="00344EAF" w:rsidRDefault="0077095B" w:rsidP="006334F7">
    <w:pPr>
      <w:pStyle w:val="Sidhuvud"/>
    </w:pPr>
    <w:r>
      <w:rPr>
        <w:noProof/>
        <w:lang w:eastAsia="sv-SE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0ABB3E6D" wp14:editId="52B3EE7D">
              <wp:simplePos x="723900" y="400050"/>
              <wp:positionH relativeFrom="page">
                <wp:align>right</wp:align>
              </wp:positionH>
              <wp:positionV relativeFrom="page">
                <wp:align>top</wp:align>
              </wp:positionV>
              <wp:extent cx="1722755" cy="355600"/>
              <wp:effectExtent l="0" t="0" r="0" b="6350"/>
              <wp:wrapNone/>
              <wp:docPr id="1518646356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275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95A2C0" w14:textId="37919D68" w:rsidR="0077095B" w:rsidRPr="0077095B" w:rsidRDefault="0077095B" w:rsidP="007709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709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B3E6D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9" type="#_x0000_t202" alt="Informationsklass: Konfidentiell Låg" style="position:absolute;margin-left:84.45pt;margin-top:0;width:135.65pt;height:28pt;z-index:25166745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7095A2C0" w14:textId="37919D68" w:rsidR="0077095B" w:rsidRPr="0077095B" w:rsidRDefault="0077095B" w:rsidP="007709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77095B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0379F">
      <w:rPr>
        <w:noProof/>
        <w:lang w:eastAsia="sv-SE"/>
      </w:rPr>
      <w:drawing>
        <wp:anchor distT="0" distB="0" distL="114300" distR="114300" simplePos="0" relativeHeight="251664384" behindDoc="0" locked="1" layoutInCell="1" allowOverlap="0" wp14:anchorId="721D761B" wp14:editId="721D761C">
          <wp:simplePos x="0" y="0"/>
          <wp:positionH relativeFrom="page">
            <wp:posOffset>720090</wp:posOffset>
          </wp:positionH>
          <wp:positionV relativeFrom="page">
            <wp:posOffset>467995</wp:posOffset>
          </wp:positionV>
          <wp:extent cx="2160000" cy="439200"/>
          <wp:effectExtent l="0" t="0" r="0" b="0"/>
          <wp:wrapNone/>
          <wp:docPr id="29" name="Bildobjekt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Ellevio_logo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39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7C684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4742F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4414BE"/>
    <w:lvl w:ilvl="0">
      <w:start w:val="1"/>
      <w:numFmt w:val="lowerRoman"/>
      <w:lvlText w:val="%1."/>
      <w:lvlJc w:val="right"/>
      <w:pPr>
        <w:ind w:left="926" w:hanging="360"/>
      </w:pPr>
    </w:lvl>
  </w:abstractNum>
  <w:abstractNum w:abstractNumId="3" w15:restartNumberingAfterBreak="0">
    <w:nsid w:val="FFFFFF7F"/>
    <w:multiLevelType w:val="singleLevel"/>
    <w:tmpl w:val="353CAA1C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E56621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8082F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661D52"/>
    <w:lvl w:ilvl="0">
      <w:start w:val="1"/>
      <w:numFmt w:val="bullet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7" w15:restartNumberingAfterBreak="0">
    <w:nsid w:val="FFFFFF83"/>
    <w:multiLevelType w:val="singleLevel"/>
    <w:tmpl w:val="C758FEC6"/>
    <w:lvl w:ilvl="0">
      <w:start w:val="1"/>
      <w:numFmt w:val="bullet"/>
      <w:lvlText w:val=""/>
      <w:lvlJc w:val="left"/>
      <w:pPr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4E5A62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3764D"/>
    <w:multiLevelType w:val="multilevel"/>
    <w:tmpl w:val="6F8CB350"/>
    <w:lvl w:ilvl="0">
      <w:start w:val="1"/>
      <w:numFmt w:val="decimal"/>
      <w:pStyle w:val="Numreradlista"/>
      <w:lvlText w:val="%1."/>
      <w:lvlJc w:val="left"/>
      <w:pPr>
        <w:ind w:left="4253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D6F0F30"/>
    <w:multiLevelType w:val="multilevel"/>
    <w:tmpl w:val="08ACF384"/>
    <w:lvl w:ilvl="0">
      <w:start w:val="1"/>
      <w:numFmt w:val="decimal"/>
      <w:pStyle w:val="Rubrik1"/>
      <w:lvlText w:val="%1."/>
      <w:lvlJc w:val="left"/>
      <w:pPr>
        <w:ind w:left="360" w:hanging="360"/>
      </w:pPr>
    </w:lvl>
    <w:lvl w:ilvl="1">
      <w:start w:val="1"/>
      <w:numFmt w:val="decimal"/>
      <w:pStyle w:val="Rubrik2"/>
      <w:lvlText w:val="%1.%2."/>
      <w:lvlJc w:val="left"/>
      <w:pPr>
        <w:ind w:left="792" w:hanging="432"/>
      </w:pPr>
    </w:lvl>
    <w:lvl w:ilvl="2">
      <w:start w:val="1"/>
      <w:numFmt w:val="decimal"/>
      <w:pStyle w:val="Rubrik3"/>
      <w:lvlText w:val="%1.%2.%3."/>
      <w:lvlJc w:val="left"/>
      <w:pPr>
        <w:ind w:left="1224" w:hanging="504"/>
      </w:pPr>
    </w:lvl>
    <w:lvl w:ilvl="3">
      <w:start w:val="1"/>
      <w:numFmt w:val="decimal"/>
      <w:pStyle w:val="Rubrik4"/>
      <w:lvlText w:val="%1.%2.%3.%4."/>
      <w:lvlJc w:val="left"/>
      <w:pPr>
        <w:ind w:left="1728" w:hanging="648"/>
      </w:pPr>
    </w:lvl>
    <w:lvl w:ilvl="4">
      <w:start w:val="1"/>
      <w:numFmt w:val="decimal"/>
      <w:pStyle w:val="Rubrik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5636ED"/>
    <w:multiLevelType w:val="multilevel"/>
    <w:tmpl w:val="564C17A2"/>
    <w:lvl w:ilvl="0">
      <w:start w:val="1"/>
      <w:numFmt w:val="bullet"/>
      <w:pStyle w:val="Punktlista"/>
      <w:lvlText w:val="●"/>
      <w:lvlJc w:val="left"/>
      <w:pPr>
        <w:ind w:left="284" w:hanging="284"/>
      </w:pPr>
      <w:rPr>
        <w:rFonts w:ascii="Calibri" w:hAnsi="Calibri" w:hint="default"/>
        <w:color w:val="auto"/>
      </w:rPr>
    </w:lvl>
    <w:lvl w:ilvl="1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</w:rPr>
    </w:lvl>
    <w:lvl w:ilvl="2">
      <w:start w:val="1"/>
      <w:numFmt w:val="bullet"/>
      <w:lvlText w:val="○"/>
      <w:lvlJc w:val="left"/>
      <w:pPr>
        <w:ind w:left="851" w:hanging="284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600D2A12"/>
    <w:multiLevelType w:val="multilevel"/>
    <w:tmpl w:val="8BEC5C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42900337">
    <w:abstractNumId w:val="9"/>
  </w:num>
  <w:num w:numId="2" w16cid:durableId="1237519377">
    <w:abstractNumId w:val="3"/>
  </w:num>
  <w:num w:numId="3" w16cid:durableId="2106342631">
    <w:abstractNumId w:val="2"/>
  </w:num>
  <w:num w:numId="4" w16cid:durableId="1631596789">
    <w:abstractNumId w:val="1"/>
  </w:num>
  <w:num w:numId="5" w16cid:durableId="693314035">
    <w:abstractNumId w:val="0"/>
  </w:num>
  <w:num w:numId="6" w16cid:durableId="599799443">
    <w:abstractNumId w:val="8"/>
  </w:num>
  <w:num w:numId="7" w16cid:durableId="1127236142">
    <w:abstractNumId w:val="7"/>
  </w:num>
  <w:num w:numId="8" w16cid:durableId="1400395554">
    <w:abstractNumId w:val="6"/>
  </w:num>
  <w:num w:numId="9" w16cid:durableId="1425493474">
    <w:abstractNumId w:val="5"/>
  </w:num>
  <w:num w:numId="10" w16cid:durableId="919604814">
    <w:abstractNumId w:val="4"/>
  </w:num>
  <w:num w:numId="11" w16cid:durableId="1184589065">
    <w:abstractNumId w:val="12"/>
  </w:num>
  <w:num w:numId="12" w16cid:durableId="1766803978">
    <w:abstractNumId w:val="10"/>
  </w:num>
  <w:num w:numId="13" w16cid:durableId="453602169">
    <w:abstractNumId w:val="9"/>
    <w:lvlOverride w:ilvl="0">
      <w:startOverride w:val="1"/>
    </w:lvlOverride>
  </w:num>
  <w:num w:numId="14" w16cid:durableId="1905486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stylePaneFormatFilter w:val="1321" w:allStyles="1" w:customStyles="0" w:latentStyles="0" w:stylesInUse="0" w:headingStyles="1" w:numberingStyles="0" w:tableStyles="0" w:directFormattingOnRuns="1" w:directFormattingOnParagraphs="1" w:directFormattingOnNumbering="0" w:directFormattingOnTables="0" w:clearFormatting="1" w:top3HeadingStyles="0" w:visibleStyles="0" w:alternateStyleNames="0"/>
  <w:stylePaneSortMethod w:val="0000"/>
  <w:documentProtection w:formatting="1" w:enforcement="0"/>
  <w:defaultTabStop w:val="1304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88E"/>
    <w:rsid w:val="000112FD"/>
    <w:rsid w:val="00012562"/>
    <w:rsid w:val="00013F2C"/>
    <w:rsid w:val="00016DB2"/>
    <w:rsid w:val="00020C9F"/>
    <w:rsid w:val="000215F1"/>
    <w:rsid w:val="0002479C"/>
    <w:rsid w:val="00037B3C"/>
    <w:rsid w:val="00037E19"/>
    <w:rsid w:val="00040BF7"/>
    <w:rsid w:val="0005308F"/>
    <w:rsid w:val="000530BD"/>
    <w:rsid w:val="00066138"/>
    <w:rsid w:val="00074785"/>
    <w:rsid w:val="00080294"/>
    <w:rsid w:val="00080CD5"/>
    <w:rsid w:val="0008106F"/>
    <w:rsid w:val="00083AF5"/>
    <w:rsid w:val="000911DE"/>
    <w:rsid w:val="000949C6"/>
    <w:rsid w:val="00095AAC"/>
    <w:rsid w:val="000A09AA"/>
    <w:rsid w:val="000A4C71"/>
    <w:rsid w:val="000B27B0"/>
    <w:rsid w:val="000B3C45"/>
    <w:rsid w:val="000C77C4"/>
    <w:rsid w:val="000D06DA"/>
    <w:rsid w:val="000D44FD"/>
    <w:rsid w:val="000F702D"/>
    <w:rsid w:val="000F78F8"/>
    <w:rsid w:val="00101F92"/>
    <w:rsid w:val="00103045"/>
    <w:rsid w:val="001068AC"/>
    <w:rsid w:val="001126CE"/>
    <w:rsid w:val="00117760"/>
    <w:rsid w:val="00122379"/>
    <w:rsid w:val="0013038C"/>
    <w:rsid w:val="0014236D"/>
    <w:rsid w:val="001425DE"/>
    <w:rsid w:val="00145CBD"/>
    <w:rsid w:val="00145FA5"/>
    <w:rsid w:val="0015180D"/>
    <w:rsid w:val="0015507C"/>
    <w:rsid w:val="00160ECD"/>
    <w:rsid w:val="0016645C"/>
    <w:rsid w:val="0017273B"/>
    <w:rsid w:val="001754FC"/>
    <w:rsid w:val="00176E58"/>
    <w:rsid w:val="00181C52"/>
    <w:rsid w:val="0018433F"/>
    <w:rsid w:val="0018561C"/>
    <w:rsid w:val="001A4632"/>
    <w:rsid w:val="001B0006"/>
    <w:rsid w:val="001B5D9F"/>
    <w:rsid w:val="001C4121"/>
    <w:rsid w:val="001C73D9"/>
    <w:rsid w:val="001C7C30"/>
    <w:rsid w:val="001E0180"/>
    <w:rsid w:val="001E46EF"/>
    <w:rsid w:val="00211B74"/>
    <w:rsid w:val="00232F74"/>
    <w:rsid w:val="00235D6E"/>
    <w:rsid w:val="00247161"/>
    <w:rsid w:val="0026670D"/>
    <w:rsid w:val="00283533"/>
    <w:rsid w:val="0028648D"/>
    <w:rsid w:val="002901AC"/>
    <w:rsid w:val="00297C07"/>
    <w:rsid w:val="002A0F57"/>
    <w:rsid w:val="002A3B8C"/>
    <w:rsid w:val="002A4F49"/>
    <w:rsid w:val="002B2F00"/>
    <w:rsid w:val="002B7DC9"/>
    <w:rsid w:val="002C17D1"/>
    <w:rsid w:val="002C37D0"/>
    <w:rsid w:val="002C5D11"/>
    <w:rsid w:val="002E14ED"/>
    <w:rsid w:val="002E3F44"/>
    <w:rsid w:val="002F3F26"/>
    <w:rsid w:val="002F64DB"/>
    <w:rsid w:val="002F795E"/>
    <w:rsid w:val="00300004"/>
    <w:rsid w:val="00310D31"/>
    <w:rsid w:val="003113F8"/>
    <w:rsid w:val="00313BB0"/>
    <w:rsid w:val="00314C29"/>
    <w:rsid w:val="00324340"/>
    <w:rsid w:val="003314C2"/>
    <w:rsid w:val="00331CDB"/>
    <w:rsid w:val="00333FD1"/>
    <w:rsid w:val="00341CDC"/>
    <w:rsid w:val="00342764"/>
    <w:rsid w:val="003431A9"/>
    <w:rsid w:val="00344536"/>
    <w:rsid w:val="00344EAF"/>
    <w:rsid w:val="0034704A"/>
    <w:rsid w:val="00363F2F"/>
    <w:rsid w:val="00367252"/>
    <w:rsid w:val="003717F3"/>
    <w:rsid w:val="00380255"/>
    <w:rsid w:val="00382A08"/>
    <w:rsid w:val="0038607A"/>
    <w:rsid w:val="0039069F"/>
    <w:rsid w:val="0039344E"/>
    <w:rsid w:val="003A27AE"/>
    <w:rsid w:val="003A3A21"/>
    <w:rsid w:val="003B209A"/>
    <w:rsid w:val="003D2194"/>
    <w:rsid w:val="003D2E65"/>
    <w:rsid w:val="003D35FC"/>
    <w:rsid w:val="003D7946"/>
    <w:rsid w:val="003E16DD"/>
    <w:rsid w:val="004115B0"/>
    <w:rsid w:val="00426E18"/>
    <w:rsid w:val="0043141A"/>
    <w:rsid w:val="00431454"/>
    <w:rsid w:val="004346C8"/>
    <w:rsid w:val="00443995"/>
    <w:rsid w:val="00450769"/>
    <w:rsid w:val="00456F77"/>
    <w:rsid w:val="0046358F"/>
    <w:rsid w:val="00463B30"/>
    <w:rsid w:val="00464BA0"/>
    <w:rsid w:val="00465D08"/>
    <w:rsid w:val="00471CFE"/>
    <w:rsid w:val="00471E10"/>
    <w:rsid w:val="0048105D"/>
    <w:rsid w:val="00483946"/>
    <w:rsid w:val="00484AAC"/>
    <w:rsid w:val="004879ED"/>
    <w:rsid w:val="004936A6"/>
    <w:rsid w:val="004A08FD"/>
    <w:rsid w:val="004A2296"/>
    <w:rsid w:val="004A359D"/>
    <w:rsid w:val="004A5539"/>
    <w:rsid w:val="004B1D7F"/>
    <w:rsid w:val="004C2D27"/>
    <w:rsid w:val="004D4809"/>
    <w:rsid w:val="004E37CD"/>
    <w:rsid w:val="004E3970"/>
    <w:rsid w:val="004F09F5"/>
    <w:rsid w:val="004F3E53"/>
    <w:rsid w:val="0051575A"/>
    <w:rsid w:val="00517304"/>
    <w:rsid w:val="005205E6"/>
    <w:rsid w:val="005212EE"/>
    <w:rsid w:val="005341FB"/>
    <w:rsid w:val="00543BAD"/>
    <w:rsid w:val="00546F71"/>
    <w:rsid w:val="00551A78"/>
    <w:rsid w:val="005601DD"/>
    <w:rsid w:val="00560B34"/>
    <w:rsid w:val="0057497A"/>
    <w:rsid w:val="00576B67"/>
    <w:rsid w:val="00577926"/>
    <w:rsid w:val="0058088E"/>
    <w:rsid w:val="00581804"/>
    <w:rsid w:val="005822FC"/>
    <w:rsid w:val="00590A5D"/>
    <w:rsid w:val="00591946"/>
    <w:rsid w:val="00594586"/>
    <w:rsid w:val="00597E9D"/>
    <w:rsid w:val="005A1B92"/>
    <w:rsid w:val="005B0B3F"/>
    <w:rsid w:val="005B272F"/>
    <w:rsid w:val="005B780B"/>
    <w:rsid w:val="005C7DE0"/>
    <w:rsid w:val="005D74D9"/>
    <w:rsid w:val="005E1C20"/>
    <w:rsid w:val="005F21EE"/>
    <w:rsid w:val="00605134"/>
    <w:rsid w:val="006113F1"/>
    <w:rsid w:val="00620609"/>
    <w:rsid w:val="00630C00"/>
    <w:rsid w:val="006334F7"/>
    <w:rsid w:val="00635A02"/>
    <w:rsid w:val="00640A5F"/>
    <w:rsid w:val="00640C45"/>
    <w:rsid w:val="0066283B"/>
    <w:rsid w:val="006727C3"/>
    <w:rsid w:val="00680993"/>
    <w:rsid w:val="00692E36"/>
    <w:rsid w:val="00693392"/>
    <w:rsid w:val="006A3117"/>
    <w:rsid w:val="006B1A3B"/>
    <w:rsid w:val="006B661E"/>
    <w:rsid w:val="006C0906"/>
    <w:rsid w:val="006C0F60"/>
    <w:rsid w:val="006C1E71"/>
    <w:rsid w:val="006C4E6D"/>
    <w:rsid w:val="006D59CF"/>
    <w:rsid w:val="006E4C2E"/>
    <w:rsid w:val="006E7A3B"/>
    <w:rsid w:val="006F3A4E"/>
    <w:rsid w:val="00700A43"/>
    <w:rsid w:val="007056C2"/>
    <w:rsid w:val="0071226A"/>
    <w:rsid w:val="00713D4A"/>
    <w:rsid w:val="00716B66"/>
    <w:rsid w:val="00721A25"/>
    <w:rsid w:val="00726D26"/>
    <w:rsid w:val="0073287B"/>
    <w:rsid w:val="00735179"/>
    <w:rsid w:val="00750ADA"/>
    <w:rsid w:val="00754E4A"/>
    <w:rsid w:val="0075556A"/>
    <w:rsid w:val="00764C2F"/>
    <w:rsid w:val="0076500F"/>
    <w:rsid w:val="0077095B"/>
    <w:rsid w:val="00780AB9"/>
    <w:rsid w:val="00794C7A"/>
    <w:rsid w:val="007B1FEB"/>
    <w:rsid w:val="007B4E44"/>
    <w:rsid w:val="007D1CA6"/>
    <w:rsid w:val="007E3339"/>
    <w:rsid w:val="007E745F"/>
    <w:rsid w:val="007E7756"/>
    <w:rsid w:val="00806B73"/>
    <w:rsid w:val="00813B7C"/>
    <w:rsid w:val="008229C0"/>
    <w:rsid w:val="00832DCE"/>
    <w:rsid w:val="008542ED"/>
    <w:rsid w:val="00880E0F"/>
    <w:rsid w:val="00881218"/>
    <w:rsid w:val="008C14F7"/>
    <w:rsid w:val="008C5023"/>
    <w:rsid w:val="008C552A"/>
    <w:rsid w:val="008D29F1"/>
    <w:rsid w:val="008F0329"/>
    <w:rsid w:val="008F10E5"/>
    <w:rsid w:val="008F38DA"/>
    <w:rsid w:val="008F3AA2"/>
    <w:rsid w:val="00901197"/>
    <w:rsid w:val="00904432"/>
    <w:rsid w:val="00910B47"/>
    <w:rsid w:val="009221DD"/>
    <w:rsid w:val="00944A84"/>
    <w:rsid w:val="00946206"/>
    <w:rsid w:val="009578C0"/>
    <w:rsid w:val="00961A8E"/>
    <w:rsid w:val="00964D31"/>
    <w:rsid w:val="009846EF"/>
    <w:rsid w:val="0099432C"/>
    <w:rsid w:val="00996196"/>
    <w:rsid w:val="009A2536"/>
    <w:rsid w:val="009A31D4"/>
    <w:rsid w:val="009B0A68"/>
    <w:rsid w:val="009B4A7E"/>
    <w:rsid w:val="009C16B6"/>
    <w:rsid w:val="009C1B6A"/>
    <w:rsid w:val="009D13ED"/>
    <w:rsid w:val="009D5B0E"/>
    <w:rsid w:val="009E1B98"/>
    <w:rsid w:val="00A107AF"/>
    <w:rsid w:val="00A1096B"/>
    <w:rsid w:val="00A13CC6"/>
    <w:rsid w:val="00A37BDE"/>
    <w:rsid w:val="00A404BA"/>
    <w:rsid w:val="00A55176"/>
    <w:rsid w:val="00A559FE"/>
    <w:rsid w:val="00A57E1E"/>
    <w:rsid w:val="00A6568B"/>
    <w:rsid w:val="00A67889"/>
    <w:rsid w:val="00A752F4"/>
    <w:rsid w:val="00A80E7C"/>
    <w:rsid w:val="00A8218D"/>
    <w:rsid w:val="00A949A9"/>
    <w:rsid w:val="00AA1D76"/>
    <w:rsid w:val="00AA7FB1"/>
    <w:rsid w:val="00AC515A"/>
    <w:rsid w:val="00AF508E"/>
    <w:rsid w:val="00AF663F"/>
    <w:rsid w:val="00B0087D"/>
    <w:rsid w:val="00B02F8D"/>
    <w:rsid w:val="00B03FAD"/>
    <w:rsid w:val="00B064C7"/>
    <w:rsid w:val="00B12B42"/>
    <w:rsid w:val="00B16B9F"/>
    <w:rsid w:val="00B250D7"/>
    <w:rsid w:val="00B25BEC"/>
    <w:rsid w:val="00B31154"/>
    <w:rsid w:val="00B367A4"/>
    <w:rsid w:val="00B53718"/>
    <w:rsid w:val="00B63ED9"/>
    <w:rsid w:val="00B66095"/>
    <w:rsid w:val="00B73477"/>
    <w:rsid w:val="00B851D7"/>
    <w:rsid w:val="00B90F84"/>
    <w:rsid w:val="00B93AD8"/>
    <w:rsid w:val="00BA334E"/>
    <w:rsid w:val="00BA4DC8"/>
    <w:rsid w:val="00BC0441"/>
    <w:rsid w:val="00BC5DD4"/>
    <w:rsid w:val="00BC61E6"/>
    <w:rsid w:val="00BD3DF5"/>
    <w:rsid w:val="00BD4061"/>
    <w:rsid w:val="00BD5014"/>
    <w:rsid w:val="00BE5BCA"/>
    <w:rsid w:val="00BF12F6"/>
    <w:rsid w:val="00C00FFC"/>
    <w:rsid w:val="00C1200F"/>
    <w:rsid w:val="00C16233"/>
    <w:rsid w:val="00C2469C"/>
    <w:rsid w:val="00C319CE"/>
    <w:rsid w:val="00C3653B"/>
    <w:rsid w:val="00C469C7"/>
    <w:rsid w:val="00C50120"/>
    <w:rsid w:val="00C55318"/>
    <w:rsid w:val="00C6006D"/>
    <w:rsid w:val="00C62100"/>
    <w:rsid w:val="00C633E2"/>
    <w:rsid w:val="00C66DC4"/>
    <w:rsid w:val="00C7126F"/>
    <w:rsid w:val="00C73DB4"/>
    <w:rsid w:val="00C74FCA"/>
    <w:rsid w:val="00C8444D"/>
    <w:rsid w:val="00C84703"/>
    <w:rsid w:val="00C91A36"/>
    <w:rsid w:val="00CA1561"/>
    <w:rsid w:val="00CA4892"/>
    <w:rsid w:val="00CA6EA2"/>
    <w:rsid w:val="00CB5A22"/>
    <w:rsid w:val="00CD0134"/>
    <w:rsid w:val="00CD07DA"/>
    <w:rsid w:val="00CD4203"/>
    <w:rsid w:val="00CD5848"/>
    <w:rsid w:val="00CD74FF"/>
    <w:rsid w:val="00D03514"/>
    <w:rsid w:val="00D07465"/>
    <w:rsid w:val="00D11462"/>
    <w:rsid w:val="00D13E91"/>
    <w:rsid w:val="00D174D7"/>
    <w:rsid w:val="00D20C5C"/>
    <w:rsid w:val="00D41207"/>
    <w:rsid w:val="00D444D1"/>
    <w:rsid w:val="00D614A5"/>
    <w:rsid w:val="00D62228"/>
    <w:rsid w:val="00D65627"/>
    <w:rsid w:val="00D73FA1"/>
    <w:rsid w:val="00D76C67"/>
    <w:rsid w:val="00D76CB8"/>
    <w:rsid w:val="00D830F5"/>
    <w:rsid w:val="00D83B83"/>
    <w:rsid w:val="00D87E54"/>
    <w:rsid w:val="00DA7371"/>
    <w:rsid w:val="00DB4C16"/>
    <w:rsid w:val="00DB6D16"/>
    <w:rsid w:val="00DD04BF"/>
    <w:rsid w:val="00DD0D3C"/>
    <w:rsid w:val="00DD555C"/>
    <w:rsid w:val="00DD6364"/>
    <w:rsid w:val="00DF1898"/>
    <w:rsid w:val="00E0379F"/>
    <w:rsid w:val="00E04D62"/>
    <w:rsid w:val="00E10524"/>
    <w:rsid w:val="00E23797"/>
    <w:rsid w:val="00E267D0"/>
    <w:rsid w:val="00E31A08"/>
    <w:rsid w:val="00E41649"/>
    <w:rsid w:val="00E514FB"/>
    <w:rsid w:val="00E771CD"/>
    <w:rsid w:val="00E8159E"/>
    <w:rsid w:val="00E85650"/>
    <w:rsid w:val="00E90A12"/>
    <w:rsid w:val="00E9180D"/>
    <w:rsid w:val="00E95895"/>
    <w:rsid w:val="00EA282A"/>
    <w:rsid w:val="00EA6C11"/>
    <w:rsid w:val="00EB4336"/>
    <w:rsid w:val="00EB6DCD"/>
    <w:rsid w:val="00EB7EAB"/>
    <w:rsid w:val="00ED021B"/>
    <w:rsid w:val="00ED2DDA"/>
    <w:rsid w:val="00ED4AF1"/>
    <w:rsid w:val="00EE2D68"/>
    <w:rsid w:val="00EF7649"/>
    <w:rsid w:val="00EF77C6"/>
    <w:rsid w:val="00F01C06"/>
    <w:rsid w:val="00F06242"/>
    <w:rsid w:val="00F07341"/>
    <w:rsid w:val="00F11496"/>
    <w:rsid w:val="00F15474"/>
    <w:rsid w:val="00F21E7B"/>
    <w:rsid w:val="00F26EF7"/>
    <w:rsid w:val="00F31311"/>
    <w:rsid w:val="00F3427E"/>
    <w:rsid w:val="00F43B66"/>
    <w:rsid w:val="00F47CC4"/>
    <w:rsid w:val="00F53E7F"/>
    <w:rsid w:val="00F55E79"/>
    <w:rsid w:val="00F56BBF"/>
    <w:rsid w:val="00F57851"/>
    <w:rsid w:val="00F65974"/>
    <w:rsid w:val="00F84004"/>
    <w:rsid w:val="00F9345F"/>
    <w:rsid w:val="00F94E8E"/>
    <w:rsid w:val="00F9784F"/>
    <w:rsid w:val="00FB2D19"/>
    <w:rsid w:val="00FB60A9"/>
    <w:rsid w:val="00FD1EB9"/>
    <w:rsid w:val="00FD2452"/>
    <w:rsid w:val="00FD660D"/>
    <w:rsid w:val="00FE2342"/>
    <w:rsid w:val="00FF6408"/>
    <w:rsid w:val="00FF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721D75C2"/>
  <w15:docId w15:val="{0E7B1381-48AA-4D7D-8318-5F7A034E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/>
    <w:lsdException w:name="heading 5" w:locked="0" w:semiHidden="1" w:uiPriority="9" w:unhideWhenUsed="1"/>
    <w:lsdException w:name="heading 6" w:locked="0" w:semiHidden="1" w:uiPriority="9" w:unhideWhenUsed="1"/>
    <w:lsdException w:name="heading 7" w:locked="0" w:semiHidden="1" w:uiPriority="9" w:unhideWhenUsed="1"/>
    <w:lsdException w:name="heading 8" w:locked="0" w:semiHidden="1" w:uiPriority="9" w:unhideWhenUsed="1"/>
    <w:lsdException w:name="heading 9" w:locked="0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locked="0" w:semiHidden="1" w:unhideWhenUsed="1"/>
    <w:lsdException w:name="annotation text" w:semiHidden="1" w:unhideWhenUsed="1"/>
    <w:lsdException w:name="header" w:locked="0" w:semiHidden="1" w:unhideWhenUsed="1" w:qFormat="1"/>
    <w:lsdException w:name="footer" w:locked="0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0" w:semiHidden="1" w:unhideWhenUsed="1" w:qFormat="1"/>
    <w:lsdException w:name="List Number" w:locked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/>
    <w:lsdException w:name="Salutation" w:semiHidden="1" w:unhideWhenUsed="1"/>
    <w:lsdException w:name="Date" w:locked="0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0112FD"/>
    <w:pPr>
      <w:tabs>
        <w:tab w:val="left" w:pos="170"/>
      </w:tabs>
      <w:spacing w:after="200" w:line="260" w:lineRule="atLeast"/>
    </w:pPr>
    <w:rPr>
      <w:color w:val="000000" w:themeColor="text1"/>
    </w:rPr>
  </w:style>
  <w:style w:type="paragraph" w:styleId="Rubrik10">
    <w:name w:val="heading 1"/>
    <w:basedOn w:val="Normal"/>
    <w:next w:val="Normal"/>
    <w:link w:val="Rubrik1Char"/>
    <w:uiPriority w:val="9"/>
    <w:qFormat/>
    <w:rsid w:val="00726D26"/>
    <w:pPr>
      <w:keepNext/>
      <w:keepLines/>
      <w:spacing w:before="720" w:after="80" w:line="290" w:lineRule="atLeast"/>
      <w:outlineLvl w:val="0"/>
    </w:pPr>
    <w:rPr>
      <w:rFonts w:asciiTheme="majorHAnsi" w:eastAsiaTheme="majorEastAsia" w:hAnsiTheme="majorHAnsi" w:cstheme="majorBidi"/>
      <w:b/>
      <w:sz w:val="30"/>
      <w:szCs w:val="32"/>
    </w:rPr>
  </w:style>
  <w:style w:type="paragraph" w:styleId="Rubrik20">
    <w:name w:val="heading 2"/>
    <w:basedOn w:val="Rubrik10"/>
    <w:next w:val="Normal"/>
    <w:link w:val="Rubrik2Char"/>
    <w:uiPriority w:val="9"/>
    <w:unhideWhenUsed/>
    <w:qFormat/>
    <w:rsid w:val="00C3653B"/>
    <w:pPr>
      <w:spacing w:before="280" w:after="40"/>
      <w:outlineLvl w:val="1"/>
    </w:pPr>
    <w:rPr>
      <w:sz w:val="22"/>
      <w:szCs w:val="26"/>
    </w:rPr>
  </w:style>
  <w:style w:type="paragraph" w:styleId="Rubrik30">
    <w:name w:val="heading 3"/>
    <w:basedOn w:val="Rubrik20"/>
    <w:next w:val="Normal"/>
    <w:link w:val="Rubrik3Char"/>
    <w:uiPriority w:val="9"/>
    <w:unhideWhenUsed/>
    <w:qFormat/>
    <w:rsid w:val="00232F74"/>
    <w:pPr>
      <w:outlineLvl w:val="2"/>
    </w:pPr>
    <w:rPr>
      <w:b w:val="0"/>
      <w:i/>
      <w:szCs w:val="24"/>
    </w:rPr>
  </w:style>
  <w:style w:type="paragraph" w:styleId="Rubrik40">
    <w:name w:val="heading 4"/>
    <w:basedOn w:val="Rubrik30"/>
    <w:next w:val="Normal"/>
    <w:link w:val="Rubrik4Char"/>
    <w:uiPriority w:val="9"/>
    <w:unhideWhenUsed/>
    <w:locked/>
    <w:rsid w:val="007B1FEB"/>
    <w:pPr>
      <w:outlineLvl w:val="3"/>
    </w:pPr>
    <w:rPr>
      <w:rFonts w:asciiTheme="minorHAnsi" w:hAnsiTheme="minorHAnsi"/>
      <w:b/>
      <w:i w:val="0"/>
      <w:iCs/>
      <w:caps/>
      <w:sz w:val="20"/>
    </w:rPr>
  </w:style>
  <w:style w:type="paragraph" w:styleId="Rubrik50">
    <w:name w:val="heading 5"/>
    <w:basedOn w:val="Rubrik40"/>
    <w:next w:val="Normal"/>
    <w:link w:val="Rubrik5Char"/>
    <w:uiPriority w:val="9"/>
    <w:unhideWhenUsed/>
    <w:locked/>
    <w:rsid w:val="007B1FEB"/>
    <w:pPr>
      <w:outlineLvl w:val="4"/>
    </w:pPr>
    <w:rPr>
      <w:caps w:val="0"/>
    </w:rPr>
  </w:style>
  <w:style w:type="paragraph" w:styleId="Rubrik6">
    <w:name w:val="heading 6"/>
    <w:basedOn w:val="Rubrik50"/>
    <w:next w:val="Normal"/>
    <w:link w:val="Rubrik6Char"/>
    <w:uiPriority w:val="9"/>
    <w:unhideWhenUsed/>
    <w:locked/>
    <w:rsid w:val="007B1FEB"/>
    <w:pPr>
      <w:outlineLvl w:val="5"/>
    </w:pPr>
    <w:rPr>
      <w:b w:val="0"/>
      <w:u w:val="single"/>
    </w:rPr>
  </w:style>
  <w:style w:type="paragraph" w:styleId="Rubrik7">
    <w:name w:val="heading 7"/>
    <w:basedOn w:val="Normal"/>
    <w:next w:val="Normal"/>
    <w:link w:val="Rubrik7Char"/>
    <w:uiPriority w:val="9"/>
    <w:unhideWhenUsed/>
    <w:locked/>
    <w:rsid w:val="00C633E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iCs/>
      <w:color w:val="FF8200" w:themeColor="accent1"/>
    </w:rPr>
  </w:style>
  <w:style w:type="paragraph" w:styleId="Rubrik8">
    <w:name w:val="heading 8"/>
    <w:basedOn w:val="Normal"/>
    <w:next w:val="Normal"/>
    <w:link w:val="Rubrik8Char"/>
    <w:uiPriority w:val="9"/>
    <w:unhideWhenUsed/>
    <w:locked/>
    <w:rsid w:val="00C633E2"/>
    <w:pPr>
      <w:keepNext/>
      <w:keepLines/>
      <w:spacing w:before="40" w:after="0"/>
      <w:outlineLvl w:val="7"/>
    </w:pPr>
    <w:rPr>
      <w:rFonts w:eastAsiaTheme="majorEastAsia" w:cstheme="majorBidi"/>
      <w:b/>
      <w:color w:val="FF8200" w:themeColor="accent1"/>
      <w:szCs w:val="21"/>
    </w:rPr>
  </w:style>
  <w:style w:type="paragraph" w:styleId="Rubrik9">
    <w:name w:val="heading 9"/>
    <w:basedOn w:val="Rubrik10"/>
    <w:next w:val="Normal"/>
    <w:link w:val="Rubrik9Char"/>
    <w:uiPriority w:val="9"/>
    <w:unhideWhenUsed/>
    <w:locked/>
    <w:rsid w:val="00083AF5"/>
    <w:pPr>
      <w:outlineLvl w:val="8"/>
    </w:p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Rubrik">
    <w:name w:val="Title"/>
    <w:basedOn w:val="Normal"/>
    <w:next w:val="Normal"/>
    <w:link w:val="RubrikChar"/>
    <w:uiPriority w:val="10"/>
    <w:locked/>
    <w:rsid w:val="00F3427E"/>
    <w:pPr>
      <w:keepNext/>
      <w:keepLines/>
      <w:spacing w:before="2000" w:after="7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3427E"/>
    <w:rPr>
      <w:rFonts w:asciiTheme="majorHAnsi" w:eastAsiaTheme="majorEastAsia" w:hAnsiTheme="majorHAnsi" w:cstheme="majorBidi"/>
      <w:color w:val="000000" w:themeColor="text1"/>
      <w:spacing w:val="-10"/>
      <w:kern w:val="28"/>
      <w:sz w:val="72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locked/>
    <w:rsid w:val="00F3427E"/>
    <w:pPr>
      <w:numPr>
        <w:ilvl w:val="1"/>
      </w:numPr>
    </w:pPr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3427E"/>
    <w:rPr>
      <w:rFonts w:asciiTheme="majorHAnsi" w:eastAsiaTheme="minorEastAsia" w:hAnsiTheme="majorHAnsi"/>
      <w:color w:val="FF8200" w:themeColor="accent1"/>
      <w:spacing w:val="15"/>
      <w:sz w:val="36"/>
    </w:rPr>
  </w:style>
  <w:style w:type="character" w:customStyle="1" w:styleId="Rubrik1Char">
    <w:name w:val="Rubrik 1 Char"/>
    <w:basedOn w:val="Standardstycketeckensnitt"/>
    <w:link w:val="Rubrik10"/>
    <w:uiPriority w:val="9"/>
    <w:rsid w:val="00726D26"/>
    <w:rPr>
      <w:rFonts w:asciiTheme="majorHAnsi" w:eastAsiaTheme="majorEastAsia" w:hAnsiTheme="majorHAnsi" w:cstheme="majorBidi"/>
      <w:b/>
      <w:color w:val="000000" w:themeColor="text1"/>
      <w:sz w:val="30"/>
      <w:szCs w:val="32"/>
    </w:rPr>
  </w:style>
  <w:style w:type="character" w:customStyle="1" w:styleId="Rubrik2Char">
    <w:name w:val="Rubrik 2 Char"/>
    <w:basedOn w:val="Standardstycketeckensnitt"/>
    <w:link w:val="Rubrik20"/>
    <w:uiPriority w:val="9"/>
    <w:rsid w:val="00C3653B"/>
    <w:rPr>
      <w:rFonts w:asciiTheme="majorHAnsi" w:eastAsiaTheme="majorEastAsia" w:hAnsiTheme="majorHAnsi" w:cstheme="majorBidi"/>
      <w:b/>
      <w:color w:val="000000" w:themeColor="text1"/>
      <w:szCs w:val="26"/>
    </w:rPr>
  </w:style>
  <w:style w:type="character" w:customStyle="1" w:styleId="Rubrik3Char">
    <w:name w:val="Rubrik 3 Char"/>
    <w:basedOn w:val="Standardstycketeckensnitt"/>
    <w:link w:val="Rubrik30"/>
    <w:uiPriority w:val="9"/>
    <w:rsid w:val="00232F74"/>
    <w:rPr>
      <w:rFonts w:asciiTheme="majorHAnsi" w:eastAsiaTheme="majorEastAsia" w:hAnsiTheme="majorHAnsi" w:cstheme="majorBidi"/>
      <w:i/>
      <w:color w:val="000000" w:themeColor="text1"/>
      <w:sz w:val="18"/>
      <w:szCs w:val="24"/>
    </w:rPr>
  </w:style>
  <w:style w:type="character" w:customStyle="1" w:styleId="Rubrik4Char">
    <w:name w:val="Rubrik 4 Char"/>
    <w:basedOn w:val="Standardstycketeckensnitt"/>
    <w:link w:val="Rubrik40"/>
    <w:uiPriority w:val="9"/>
    <w:rsid w:val="007B1FEB"/>
    <w:rPr>
      <w:rFonts w:eastAsiaTheme="majorEastAsia" w:cstheme="majorBidi"/>
      <w:b/>
      <w:iCs/>
      <w:caps/>
      <w:color w:val="000000" w:themeColor="text1"/>
      <w:sz w:val="20"/>
      <w:szCs w:val="24"/>
    </w:rPr>
  </w:style>
  <w:style w:type="character" w:customStyle="1" w:styleId="Rubrik5Char">
    <w:name w:val="Rubrik 5 Char"/>
    <w:basedOn w:val="Standardstycketeckensnitt"/>
    <w:link w:val="Rubrik50"/>
    <w:uiPriority w:val="9"/>
    <w:rsid w:val="007B1FEB"/>
    <w:rPr>
      <w:rFonts w:eastAsiaTheme="majorEastAsia" w:cstheme="majorBidi"/>
      <w:b/>
      <w:iCs/>
      <w:color w:val="000000" w:themeColor="text1"/>
      <w:sz w:val="20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rsid w:val="007B1FEB"/>
    <w:rPr>
      <w:rFonts w:eastAsiaTheme="majorEastAsia" w:cstheme="majorBidi"/>
      <w:iCs/>
      <w:color w:val="000000" w:themeColor="text1"/>
      <w:sz w:val="20"/>
      <w:szCs w:val="24"/>
      <w:u w:val="single"/>
    </w:rPr>
  </w:style>
  <w:style w:type="character" w:customStyle="1" w:styleId="Rubrik7Char">
    <w:name w:val="Rubrik 7 Char"/>
    <w:basedOn w:val="Standardstycketeckensnitt"/>
    <w:link w:val="Rubrik7"/>
    <w:uiPriority w:val="9"/>
    <w:rsid w:val="00C633E2"/>
    <w:rPr>
      <w:rFonts w:asciiTheme="majorHAnsi" w:eastAsiaTheme="majorEastAsia" w:hAnsiTheme="majorHAnsi" w:cstheme="majorBidi"/>
      <w:b/>
      <w:iCs/>
      <w:color w:val="FF8200" w:themeColor="accent1"/>
      <w:sz w:val="18"/>
    </w:rPr>
  </w:style>
  <w:style w:type="character" w:customStyle="1" w:styleId="Rubrik8Char">
    <w:name w:val="Rubrik 8 Char"/>
    <w:basedOn w:val="Standardstycketeckensnitt"/>
    <w:link w:val="Rubrik8"/>
    <w:uiPriority w:val="9"/>
    <w:rsid w:val="00C633E2"/>
    <w:rPr>
      <w:rFonts w:eastAsiaTheme="majorEastAsia" w:cstheme="majorBidi"/>
      <w:b/>
      <w:color w:val="FF8200" w:themeColor="accent1"/>
      <w:sz w:val="18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rsid w:val="00083AF5"/>
    <w:rPr>
      <w:rFonts w:asciiTheme="majorHAnsi" w:eastAsiaTheme="majorEastAsia" w:hAnsiTheme="majorHAnsi" w:cstheme="majorBidi"/>
      <w:color w:val="FF8200" w:themeColor="accent1"/>
      <w:sz w:val="56"/>
      <w:szCs w:val="32"/>
    </w:rPr>
  </w:style>
  <w:style w:type="paragraph" w:customStyle="1" w:styleId="Ingress">
    <w:name w:val="Ingress"/>
    <w:basedOn w:val="Normal"/>
    <w:locked/>
    <w:rsid w:val="00D20C5C"/>
    <w:rPr>
      <w:color w:val="7F7F7F" w:themeColor="text1" w:themeTint="80"/>
      <w:sz w:val="28"/>
    </w:rPr>
  </w:style>
  <w:style w:type="paragraph" w:styleId="Punktlista">
    <w:name w:val="List Bullet"/>
    <w:basedOn w:val="Normal"/>
    <w:uiPriority w:val="99"/>
    <w:unhideWhenUsed/>
    <w:qFormat/>
    <w:rsid w:val="00AF508E"/>
    <w:pPr>
      <w:numPr>
        <w:numId w:val="14"/>
      </w:numPr>
      <w:tabs>
        <w:tab w:val="clear" w:pos="170"/>
        <w:tab w:val="left" w:pos="284"/>
      </w:tabs>
      <w:contextualSpacing/>
    </w:pPr>
  </w:style>
  <w:style w:type="paragraph" w:styleId="Numreradlista">
    <w:name w:val="List Number"/>
    <w:basedOn w:val="Normal"/>
    <w:uiPriority w:val="99"/>
    <w:unhideWhenUsed/>
    <w:qFormat/>
    <w:rsid w:val="00AF508E"/>
    <w:pPr>
      <w:numPr>
        <w:numId w:val="1"/>
      </w:numPr>
      <w:tabs>
        <w:tab w:val="clear" w:pos="170"/>
        <w:tab w:val="left" w:pos="397"/>
      </w:tabs>
      <w:ind w:left="284"/>
      <w:contextualSpacing/>
    </w:pPr>
  </w:style>
  <w:style w:type="paragraph" w:styleId="Sidhuvud">
    <w:name w:val="header"/>
    <w:basedOn w:val="Normal"/>
    <w:link w:val="SidhuvudChar"/>
    <w:uiPriority w:val="99"/>
    <w:unhideWhenUsed/>
    <w:qFormat/>
    <w:rsid w:val="00E31A08"/>
    <w:pPr>
      <w:tabs>
        <w:tab w:val="clear" w:pos="170"/>
        <w:tab w:val="right" w:pos="2835"/>
        <w:tab w:val="left" w:pos="4536"/>
        <w:tab w:val="right" w:pos="7369"/>
      </w:tabs>
      <w:spacing w:after="0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E31A08"/>
    <w:rPr>
      <w:rFonts w:asciiTheme="majorHAnsi" w:hAnsiTheme="majorHAnsi"/>
      <w:color w:val="000000" w:themeColor="text1"/>
      <w:sz w:val="20"/>
    </w:rPr>
  </w:style>
  <w:style w:type="paragraph" w:styleId="Sidfot">
    <w:name w:val="footer"/>
    <w:basedOn w:val="Normal"/>
    <w:link w:val="SidfotChar"/>
    <w:uiPriority w:val="99"/>
    <w:unhideWhenUsed/>
    <w:qFormat/>
    <w:rsid w:val="00BC0441"/>
    <w:pPr>
      <w:tabs>
        <w:tab w:val="center" w:pos="4536"/>
        <w:tab w:val="right" w:pos="9072"/>
      </w:tabs>
      <w:spacing w:after="0" w:line="190" w:lineRule="atLeast"/>
      <w:ind w:left="-1559"/>
    </w:pPr>
    <w:rPr>
      <w:rFonts w:asciiTheme="majorHAnsi" w:hAnsiTheme="majorHAnsi"/>
      <w:sz w:val="16"/>
    </w:rPr>
  </w:style>
  <w:style w:type="character" w:customStyle="1" w:styleId="SidfotChar">
    <w:name w:val="Sidfot Char"/>
    <w:basedOn w:val="Standardstycketeckensnitt"/>
    <w:link w:val="Sidfot"/>
    <w:uiPriority w:val="99"/>
    <w:rsid w:val="00BC0441"/>
    <w:rPr>
      <w:rFonts w:asciiTheme="majorHAnsi" w:hAnsiTheme="majorHAnsi"/>
      <w:color w:val="000000" w:themeColor="text1"/>
      <w:sz w:val="16"/>
    </w:rPr>
  </w:style>
  <w:style w:type="paragraph" w:styleId="Fotnotstext">
    <w:name w:val="footnote text"/>
    <w:basedOn w:val="Normal"/>
    <w:link w:val="FotnotstextChar"/>
    <w:uiPriority w:val="99"/>
    <w:unhideWhenUsed/>
    <w:locked/>
    <w:rsid w:val="00C84703"/>
    <w:pPr>
      <w:tabs>
        <w:tab w:val="clear" w:pos="170"/>
        <w:tab w:val="left" w:pos="142"/>
      </w:tabs>
      <w:spacing w:after="6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C84703"/>
    <w:rPr>
      <w:color w:val="000000" w:themeColor="text1"/>
      <w:sz w:val="16"/>
      <w:szCs w:val="20"/>
    </w:rPr>
  </w:style>
  <w:style w:type="table" w:styleId="Tabellrutnt">
    <w:name w:val="Table Grid"/>
    <w:basedOn w:val="Normaltabell"/>
    <w:uiPriority w:val="39"/>
    <w:locked/>
    <w:rsid w:val="00C3653B"/>
    <w:pPr>
      <w:spacing w:after="0" w:line="240" w:lineRule="auto"/>
    </w:pPr>
    <w:rPr>
      <w:rFonts w:asciiTheme="majorHAnsi" w:hAnsiTheme="majorHAnsi"/>
      <w:color w:val="000000" w:themeColor="text1"/>
      <w:sz w:val="20"/>
    </w:rPr>
    <w:tblPr>
      <w:tblStyleRowBandSize w:val="1"/>
      <w:tblStyleColBandSize w:val="1"/>
      <w:tblCellMar>
        <w:top w:w="28" w:type="dxa"/>
        <w:left w:w="85" w:type="dxa"/>
        <w:right w:w="85" w:type="dxa"/>
      </w:tblCellMar>
    </w:tblPr>
    <w:trPr>
      <w:cantSplit/>
    </w:trPr>
    <w:tblStylePr w:type="firstRow">
      <w:pPr>
        <w:wordWrap/>
        <w:spacing w:beforeLines="0" w:before="120" w:beforeAutospacing="0"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12" w:space="0" w:color="FF8200" w:themeColor="accent1"/>
          <w:right w:val="nil"/>
          <w:insideH w:val="nil"/>
          <w:insideV w:val="nil"/>
        </w:tcBorders>
      </w:tcPr>
    </w:tblStylePr>
    <w:tblStylePr w:type="lastRow">
      <w:rPr>
        <w:b/>
      </w:rPr>
      <w:tblPr/>
      <w:tcPr>
        <w:tcBorders>
          <w:top w:val="single" w:sz="4" w:space="0" w:color="FF8200" w:themeColor="accent1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</w:rPr>
      <w:tblPr/>
      <w:tcPr>
        <w:tcBorders>
          <w:left w:val="single" w:sz="4" w:space="0" w:color="FF8200" w:themeColor="accent1"/>
        </w:tcBorders>
      </w:tcPr>
    </w:tblStylePr>
    <w:tblStylePr w:type="band2Vert">
      <w:tblPr/>
      <w:tcPr>
        <w:shd w:val="clear" w:color="auto" w:fill="FFE6CC" w:themeFill="accent1" w:themeFillTint="33"/>
      </w:tcPr>
    </w:tblStylePr>
    <w:tblStylePr w:type="band2Horz">
      <w:tblPr/>
      <w:tcPr>
        <w:shd w:val="clear" w:color="auto" w:fill="FFE6CC" w:themeFill="accent1" w:themeFillTint="33"/>
      </w:tcPr>
    </w:tblStylePr>
  </w:style>
  <w:style w:type="paragraph" w:customStyle="1" w:styleId="Bildtext">
    <w:name w:val="Bildtext"/>
    <w:basedOn w:val="Normal"/>
    <w:locked/>
    <w:rsid w:val="000D06DA"/>
    <w:rPr>
      <w:i/>
    </w:rPr>
  </w:style>
  <w:style w:type="paragraph" w:customStyle="1" w:styleId="TabelltextA">
    <w:name w:val="Tabelltext A"/>
    <w:basedOn w:val="Normal"/>
    <w:locked/>
    <w:rsid w:val="006E7A3B"/>
    <w:pPr>
      <w:spacing w:after="0" w:line="240" w:lineRule="auto"/>
    </w:pPr>
    <w:rPr>
      <w:rFonts w:asciiTheme="majorHAnsi" w:hAnsiTheme="majorHAnsi"/>
      <w:sz w:val="16"/>
    </w:rPr>
  </w:style>
  <w:style w:type="paragraph" w:customStyle="1" w:styleId="TabellrubrikA">
    <w:name w:val="Tabellrubrik A"/>
    <w:basedOn w:val="TabelltextA"/>
    <w:locked/>
    <w:rsid w:val="000D06DA"/>
    <w:rPr>
      <w:b/>
    </w:rPr>
  </w:style>
  <w:style w:type="character" w:customStyle="1" w:styleId="MarkeringFet">
    <w:name w:val="Markering – Fet"/>
    <w:basedOn w:val="Standardstycketeckensnitt"/>
    <w:uiPriority w:val="1"/>
    <w:locked/>
    <w:rsid w:val="0043141A"/>
    <w:rPr>
      <w:b/>
    </w:rPr>
  </w:style>
  <w:style w:type="character" w:customStyle="1" w:styleId="MarkeringFrg">
    <w:name w:val="Markering – Färg"/>
    <w:basedOn w:val="Standardstycketeckensnitt"/>
    <w:uiPriority w:val="1"/>
    <w:locked/>
    <w:rsid w:val="0043141A"/>
    <w:rPr>
      <w:color w:val="FF8200" w:themeColor="accent1"/>
    </w:rPr>
  </w:style>
  <w:style w:type="character" w:customStyle="1" w:styleId="MarkeringKursiv">
    <w:name w:val="Markering – Kursiv"/>
    <w:basedOn w:val="Standardstycketeckensnitt"/>
    <w:uiPriority w:val="1"/>
    <w:locked/>
    <w:rsid w:val="0043141A"/>
    <w:rPr>
      <w:i/>
    </w:rPr>
  </w:style>
  <w:style w:type="character" w:customStyle="1" w:styleId="MarkeringFetfrg">
    <w:name w:val="Markering – Fet + färg"/>
    <w:basedOn w:val="Standardstycketeckensnitt"/>
    <w:uiPriority w:val="1"/>
    <w:locked/>
    <w:rsid w:val="004D4809"/>
    <w:rPr>
      <w:b/>
      <w:color w:val="FF8200" w:themeColor="accent1"/>
    </w:rPr>
  </w:style>
  <w:style w:type="character" w:styleId="Hyperlnk">
    <w:name w:val="Hyperlink"/>
    <w:basedOn w:val="Standardstycketeckensnitt"/>
    <w:uiPriority w:val="99"/>
    <w:unhideWhenUsed/>
    <w:locked/>
    <w:rsid w:val="00A949A9"/>
    <w:rPr>
      <w:color w:val="FF8200" w:themeColor="accent1"/>
      <w:u w:val="none"/>
    </w:rPr>
  </w:style>
  <w:style w:type="character" w:styleId="AnvndHyperlnk">
    <w:name w:val="FollowedHyperlink"/>
    <w:basedOn w:val="Standardstycketeckensnitt"/>
    <w:uiPriority w:val="99"/>
    <w:unhideWhenUsed/>
    <w:locked/>
    <w:rsid w:val="00A949A9"/>
    <w:rPr>
      <w:color w:val="7F7F7F" w:themeColor="text1" w:themeTint="80"/>
      <w:u w:val="none"/>
    </w:rPr>
  </w:style>
  <w:style w:type="paragraph" w:customStyle="1" w:styleId="Bild">
    <w:name w:val="Bild"/>
    <w:basedOn w:val="Normal"/>
    <w:locked/>
    <w:rsid w:val="0057497A"/>
    <w:pPr>
      <w:spacing w:before="160" w:line="240" w:lineRule="auto"/>
      <w:jc w:val="center"/>
    </w:pPr>
  </w:style>
  <w:style w:type="paragraph" w:customStyle="1" w:styleId="FaktatextA">
    <w:name w:val="Faktatext A"/>
    <w:basedOn w:val="Normal"/>
    <w:locked/>
    <w:rsid w:val="00C3653B"/>
    <w:pPr>
      <w:pBdr>
        <w:left w:val="single" w:sz="4" w:space="8" w:color="E7E6E6" w:themeColor="background2"/>
        <w:bottom w:val="single" w:sz="4" w:space="8" w:color="E7E6E6" w:themeColor="background2"/>
        <w:right w:val="single" w:sz="4" w:space="8" w:color="E7E6E6" w:themeColor="background2"/>
      </w:pBdr>
      <w:shd w:val="clear" w:color="auto" w:fill="E7E6E6" w:themeFill="background2"/>
      <w:spacing w:after="240"/>
    </w:pPr>
    <w:rPr>
      <w:rFonts w:asciiTheme="majorHAnsi" w:hAnsiTheme="majorHAnsi"/>
      <w:sz w:val="20"/>
    </w:rPr>
  </w:style>
  <w:style w:type="paragraph" w:customStyle="1" w:styleId="FaktarubrikA">
    <w:name w:val="Faktarubrik A"/>
    <w:basedOn w:val="FaktatextA"/>
    <w:locked/>
    <w:rsid w:val="00C3653B"/>
    <w:pPr>
      <w:keepNext/>
      <w:keepLines/>
      <w:pBdr>
        <w:top w:val="single" w:sz="4" w:space="8" w:color="E7E6E6" w:themeColor="background2"/>
        <w:bottom w:val="none" w:sz="0" w:space="0" w:color="auto"/>
      </w:pBdr>
      <w:spacing w:before="240" w:after="0"/>
    </w:pPr>
    <w:rPr>
      <w:b/>
    </w:rPr>
  </w:style>
  <w:style w:type="paragraph" w:customStyle="1" w:styleId="Rubrik1">
    <w:name w:val="Rubrik 1 #"/>
    <w:basedOn w:val="Rubrik10"/>
    <w:next w:val="Normal"/>
    <w:locked/>
    <w:rsid w:val="008D29F1"/>
    <w:pPr>
      <w:numPr>
        <w:numId w:val="12"/>
      </w:numPr>
      <w:tabs>
        <w:tab w:val="clear" w:pos="170"/>
        <w:tab w:val="left" w:pos="1134"/>
      </w:tabs>
      <w:ind w:left="1134" w:hanging="1134"/>
    </w:pPr>
  </w:style>
  <w:style w:type="paragraph" w:customStyle="1" w:styleId="Rubrik2">
    <w:name w:val="Rubrik 2 #"/>
    <w:basedOn w:val="Rubrik20"/>
    <w:locked/>
    <w:rsid w:val="008D29F1"/>
    <w:pPr>
      <w:numPr>
        <w:ilvl w:val="1"/>
        <w:numId w:val="12"/>
      </w:numPr>
      <w:tabs>
        <w:tab w:val="left" w:pos="1134"/>
      </w:tabs>
      <w:ind w:left="1134" w:hanging="1134"/>
    </w:pPr>
  </w:style>
  <w:style w:type="paragraph" w:customStyle="1" w:styleId="Rubrik3">
    <w:name w:val="Rubrik 3 #"/>
    <w:basedOn w:val="Rubrik30"/>
    <w:next w:val="Normal"/>
    <w:locked/>
    <w:rsid w:val="00F3427E"/>
    <w:pPr>
      <w:numPr>
        <w:ilvl w:val="2"/>
        <w:numId w:val="12"/>
      </w:numPr>
      <w:ind w:left="1134" w:hanging="1134"/>
    </w:pPr>
    <w:rPr>
      <w:rFonts w:cstheme="minorHAnsi"/>
      <w:szCs w:val="22"/>
    </w:rPr>
  </w:style>
  <w:style w:type="paragraph" w:customStyle="1" w:styleId="Rubrik4">
    <w:name w:val="Rubrik 4 #"/>
    <w:basedOn w:val="Rubrik40"/>
    <w:next w:val="Normal"/>
    <w:locked/>
    <w:rsid w:val="005E1C20"/>
    <w:pPr>
      <w:numPr>
        <w:ilvl w:val="3"/>
        <w:numId w:val="12"/>
      </w:numPr>
      <w:ind w:left="1134" w:hanging="1134"/>
    </w:pPr>
  </w:style>
  <w:style w:type="paragraph" w:customStyle="1" w:styleId="Rubrik5">
    <w:name w:val="Rubrik 5 #"/>
    <w:basedOn w:val="Rubrik4"/>
    <w:next w:val="Normal"/>
    <w:locked/>
    <w:rsid w:val="007B1FEB"/>
    <w:pPr>
      <w:numPr>
        <w:ilvl w:val="4"/>
      </w:numPr>
      <w:ind w:left="992" w:hanging="992"/>
      <w:outlineLvl w:val="4"/>
    </w:pPr>
    <w:rPr>
      <w:caps w:val="0"/>
    </w:rPr>
  </w:style>
  <w:style w:type="paragraph" w:styleId="Innehll2">
    <w:name w:val="toc 2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caps/>
      <w:noProof/>
      <w:sz w:val="20"/>
      <w:lang w:eastAsia="sv-SE"/>
    </w:rPr>
  </w:style>
  <w:style w:type="paragraph" w:styleId="Innehll3">
    <w:name w:val="toc 3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after="100" w:line="240" w:lineRule="auto"/>
      <w:contextualSpacing/>
    </w:pPr>
    <w:rPr>
      <w:rFonts w:asciiTheme="majorHAnsi" w:eastAsiaTheme="minorEastAsia" w:hAnsiTheme="majorHAnsi"/>
      <w:noProof/>
      <w:sz w:val="20"/>
      <w:lang w:eastAsia="sv-SE"/>
    </w:rPr>
  </w:style>
  <w:style w:type="paragraph" w:styleId="Innehll1">
    <w:name w:val="toc 1"/>
    <w:basedOn w:val="Normal"/>
    <w:next w:val="Normal"/>
    <w:autoRedefine/>
    <w:uiPriority w:val="39"/>
    <w:unhideWhenUsed/>
    <w:locked/>
    <w:rsid w:val="00713D4A"/>
    <w:pPr>
      <w:tabs>
        <w:tab w:val="clear" w:pos="170"/>
        <w:tab w:val="left" w:pos="851"/>
        <w:tab w:val="right" w:leader="dot" w:pos="7342"/>
      </w:tabs>
      <w:spacing w:before="280" w:after="120" w:line="240" w:lineRule="auto"/>
    </w:pPr>
    <w:rPr>
      <w:rFonts w:asciiTheme="majorHAnsi" w:eastAsiaTheme="minorEastAsia" w:hAnsiTheme="majorHAnsi"/>
      <w:noProof/>
      <w:sz w:val="24"/>
      <w:lang w:eastAsia="sv-SE"/>
    </w:rPr>
  </w:style>
  <w:style w:type="character" w:styleId="Fotnotsreferens">
    <w:name w:val="footnote reference"/>
    <w:basedOn w:val="Standardstycketeckensnitt"/>
    <w:uiPriority w:val="99"/>
    <w:semiHidden/>
    <w:unhideWhenUsed/>
    <w:locked/>
    <w:rsid w:val="007B4E44"/>
    <w:rPr>
      <w:vertAlign w:val="superscript"/>
    </w:rPr>
  </w:style>
  <w:style w:type="paragraph" w:customStyle="1" w:styleId="FaktatextB">
    <w:name w:val="Faktatext B"/>
    <w:basedOn w:val="FaktatextA"/>
    <w:locked/>
    <w:rsid w:val="007E7756"/>
    <w:pPr>
      <w:pBdr>
        <w:left w:val="single" w:sz="4" w:space="8" w:color="EB0028" w:themeColor="accent6"/>
        <w:bottom w:val="single" w:sz="4" w:space="8" w:color="EB0028" w:themeColor="accent6"/>
        <w:right w:val="single" w:sz="4" w:space="8" w:color="EB0028" w:themeColor="accent6"/>
      </w:pBdr>
      <w:shd w:val="clear" w:color="auto" w:fill="auto"/>
    </w:pPr>
  </w:style>
  <w:style w:type="paragraph" w:customStyle="1" w:styleId="FaktarubrikB">
    <w:name w:val="Faktarubrik B"/>
    <w:basedOn w:val="FaktatextB"/>
    <w:locked/>
    <w:rsid w:val="00C16233"/>
    <w:pPr>
      <w:keepNext/>
      <w:keepLines/>
      <w:pBdr>
        <w:top w:val="single" w:sz="4" w:space="8" w:color="EB0028" w:themeColor="accent6"/>
        <w:bottom w:val="none" w:sz="0" w:space="0" w:color="auto"/>
      </w:pBdr>
      <w:spacing w:before="240" w:after="0"/>
    </w:pPr>
    <w:rPr>
      <w:b/>
    </w:rPr>
  </w:style>
  <w:style w:type="table" w:customStyle="1" w:styleId="Listtabell1ljusdekorfrg21">
    <w:name w:val="Listtabell 1 ljus – dekorfärg 21"/>
    <w:basedOn w:val="Normaltabell"/>
    <w:uiPriority w:val="46"/>
    <w:locked/>
    <w:rsid w:val="004F3E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DC8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DC8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9EC" w:themeFill="accent2" w:themeFillTint="33"/>
      </w:tcPr>
    </w:tblStylePr>
    <w:tblStylePr w:type="band1Horz">
      <w:tblPr/>
      <w:tcPr>
        <w:shd w:val="clear" w:color="auto" w:fill="FFE9EC" w:themeFill="accent2" w:themeFillTint="33"/>
      </w:tcPr>
    </w:tblStylePr>
  </w:style>
  <w:style w:type="paragraph" w:styleId="Ballongtext">
    <w:name w:val="Balloon Text"/>
    <w:basedOn w:val="Normal"/>
    <w:link w:val="BallongtextChar"/>
    <w:uiPriority w:val="99"/>
    <w:semiHidden/>
    <w:unhideWhenUsed/>
    <w:locked/>
    <w:rsid w:val="00780AB9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80AB9"/>
    <w:rPr>
      <w:rFonts w:ascii="Segoe UI" w:hAnsi="Segoe UI" w:cs="Segoe UI"/>
      <w:color w:val="000000" w:themeColor="text1"/>
      <w:sz w:val="18"/>
      <w:szCs w:val="18"/>
    </w:rPr>
  </w:style>
  <w:style w:type="paragraph" w:styleId="Datum">
    <w:name w:val="Date"/>
    <w:basedOn w:val="Normal"/>
    <w:next w:val="Normal"/>
    <w:link w:val="DatumChar"/>
    <w:uiPriority w:val="99"/>
    <w:unhideWhenUsed/>
    <w:locked/>
    <w:rsid w:val="00605134"/>
    <w:pPr>
      <w:tabs>
        <w:tab w:val="right" w:pos="7371"/>
      </w:tabs>
      <w:spacing w:after="800" w:line="360" w:lineRule="auto"/>
      <w:ind w:left="4394"/>
    </w:pPr>
    <w:rPr>
      <w:rFonts w:asciiTheme="majorHAnsi" w:hAnsiTheme="majorHAnsi"/>
      <w:sz w:val="20"/>
    </w:rPr>
  </w:style>
  <w:style w:type="character" w:customStyle="1" w:styleId="DatumChar">
    <w:name w:val="Datum Char"/>
    <w:basedOn w:val="Standardstycketeckensnitt"/>
    <w:link w:val="Datum"/>
    <w:uiPriority w:val="99"/>
    <w:rsid w:val="00605134"/>
    <w:rPr>
      <w:rFonts w:asciiTheme="majorHAnsi" w:hAnsiTheme="majorHAnsi"/>
      <w:color w:val="000000" w:themeColor="text1"/>
      <w:sz w:val="20"/>
    </w:rPr>
  </w:style>
  <w:style w:type="paragraph" w:customStyle="1" w:styleId="Mottagare">
    <w:name w:val="Mottagare"/>
    <w:basedOn w:val="Normal"/>
    <w:qFormat/>
    <w:rsid w:val="001425DE"/>
    <w:pPr>
      <w:tabs>
        <w:tab w:val="clear" w:pos="170"/>
      </w:tabs>
      <w:spacing w:after="320"/>
      <w:ind w:left="4394"/>
      <w:contextualSpacing/>
    </w:pPr>
  </w:style>
  <w:style w:type="paragraph" w:customStyle="1" w:styleId="Information">
    <w:name w:val="Information"/>
    <w:basedOn w:val="Normal"/>
    <w:qFormat/>
    <w:rsid w:val="00BC0441"/>
    <w:pPr>
      <w:tabs>
        <w:tab w:val="clear" w:pos="170"/>
        <w:tab w:val="left" w:pos="0"/>
      </w:tabs>
      <w:spacing w:before="200" w:after="0"/>
      <w:ind w:hanging="1559"/>
    </w:pPr>
    <w:rPr>
      <w:rFonts w:asciiTheme="majorHAnsi" w:hAnsiTheme="majorHAnsi"/>
      <w:sz w:val="18"/>
    </w:rPr>
  </w:style>
  <w:style w:type="paragraph" w:customStyle="1" w:styleId="Bilaga">
    <w:name w:val="Bilaga"/>
    <w:basedOn w:val="Information"/>
    <w:qFormat/>
    <w:rsid w:val="00BC0441"/>
    <w:pPr>
      <w:spacing w:before="720"/>
    </w:pPr>
  </w:style>
  <w:style w:type="character" w:styleId="Platshllartext">
    <w:name w:val="Placeholder Text"/>
    <w:basedOn w:val="Standardstycketeckensnitt"/>
    <w:uiPriority w:val="99"/>
    <w:semiHidden/>
    <w:locked/>
    <w:rsid w:val="006D59CF"/>
    <w:rPr>
      <w:color w:val="808080"/>
    </w:rPr>
  </w:style>
  <w:style w:type="table" w:customStyle="1" w:styleId="Tabellrutnt1">
    <w:name w:val="Tabellrutnät1"/>
    <w:basedOn w:val="Normaltabell"/>
    <w:next w:val="Tabellrutnt"/>
    <w:uiPriority w:val="59"/>
    <w:rsid w:val="00580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sreferens">
    <w:name w:val="annotation reference"/>
    <w:basedOn w:val="Standardstycketeckensnitt"/>
    <w:uiPriority w:val="99"/>
    <w:semiHidden/>
    <w:unhideWhenUsed/>
    <w:locked/>
    <w:rsid w:val="005B0B3F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locked/>
    <w:rsid w:val="005B0B3F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5B0B3F"/>
    <w:rPr>
      <w:color w:val="000000" w:themeColor="text1"/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locked/>
    <w:rsid w:val="005B0B3F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5B0B3F"/>
    <w:rPr>
      <w:b/>
      <w:bCs/>
      <w:color w:val="000000" w:themeColor="text1"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8C5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4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oretagkundservice@ellevio.s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oretagkundservice@ellevio.se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llevio.s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rnsjes\AppData\Roaming\Microsoft\Templates\Brev.dotx" TargetMode="External"/></Relationships>
</file>

<file path=word/theme/theme1.xml><?xml version="1.0" encoding="utf-8"?>
<a:theme xmlns:a="http://schemas.openxmlformats.org/drawingml/2006/main" name="Office-tema">
  <a:themeElements>
    <a:clrScheme name="Ellevio Färg_Col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FF8200"/>
      </a:accent1>
      <a:accent2>
        <a:srgbClr val="FF91A5"/>
      </a:accent2>
      <a:accent3>
        <a:srgbClr val="00A0DC"/>
      </a:accent3>
      <a:accent4>
        <a:srgbClr val="00AF69"/>
      </a:accent4>
      <a:accent5>
        <a:srgbClr val="FFD200"/>
      </a:accent5>
      <a:accent6>
        <a:srgbClr val="EB0028"/>
      </a:accent6>
      <a:hlink>
        <a:srgbClr val="000000"/>
      </a:hlink>
      <a:folHlink>
        <a:srgbClr val="FF8200"/>
      </a:folHlink>
    </a:clrScheme>
    <a:fontScheme name="Ellevio_Futura+Miller_Font">
      <a:majorFont>
        <a:latin typeface="FuturaEF-DemiBold"/>
        <a:ea typeface=""/>
        <a:cs typeface=""/>
      </a:majorFont>
      <a:minorFont>
        <a:latin typeface="MillerText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8DED23-2D44-4924-98C6-812CE94BA4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2FF902-633A-4107-8C30-D62A928BBC3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FE947A-E73A-48ED-ADBF-58BF3758D07B}">
  <ds:schemaRefs>
    <ds:schemaRef ds:uri="http://purl.org/dc/elements/1.1/"/>
    <ds:schemaRef ds:uri="d5ef8a8d-235f-455d-9d40-02634d9a0b3a"/>
    <ds:schemaRef ds:uri="1c1f5ffb-75f0-43ea-9c84-2c6d98883f5d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e1fcea1e-ed31-4d72-87b0-130e1005050e"/>
    <ds:schemaRef ds:uri="http://purl.org/dc/terms/"/>
    <ds:schemaRef ds:uri="78f995af-b57f-4184-a014-2cce08448315"/>
    <ds:schemaRef ds:uri="http://schemas.microsoft.com/office/infopath/2007/PartnerControls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5201882-598C-4B36-9A29-90297FC77F5D}"/>
</file>

<file path=docProps/app.xml><?xml version="1.0" encoding="utf-8"?>
<Properties xmlns="http://schemas.openxmlformats.org/officeDocument/2006/extended-properties" xmlns:vt="http://schemas.openxmlformats.org/officeDocument/2006/docPropsVTypes">
  <Template>Brev</Template>
  <TotalTime>16</TotalTime>
  <Pages>1</Pages>
  <Words>154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Thomas Kult</dc:creator>
  <cp:lastModifiedBy>Jenny Törnquist</cp:lastModifiedBy>
  <cp:revision>5</cp:revision>
  <cp:lastPrinted>2015-09-09T07:59:00Z</cp:lastPrinted>
  <dcterms:created xsi:type="dcterms:W3CDTF">2022-03-18T12:29:00Z</dcterms:created>
  <dcterms:modified xsi:type="dcterms:W3CDTF">2025-07-22T08:12:00Z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0x010100A4FA735D666B644E8C4BC110D85FB9AC</vt:lpwstr>
  </property>
  <property fmtid="{D5CDD505-2E9C-101B-9397-08002B2CF9AE}" pid="4" name="_dlc_DocIdItemGuid">
    <vt:lpwstr>91c9f8f4-1cbc-41c6-a7f0-507766eede15</vt:lpwstr>
  </property>
  <property fmtid="{D5CDD505-2E9C-101B-9397-08002B2CF9AE}" pid="5" name="E-Konfidentialitet">
    <vt:lpwstr/>
  </property>
  <property fmtid="{D5CDD505-2E9C-101B-9397-08002B2CF9AE}" pid="6" name="E-Språk">
    <vt:lpwstr>1;#Svenska|63bfb0b8-4ec9-4803-a8f3-a7786bee577a</vt:lpwstr>
  </property>
  <property fmtid="{D5CDD505-2E9C-101B-9397-08002B2CF9AE}" pid="7" name="E-Dokumenttyp">
    <vt:lpwstr/>
  </property>
  <property fmtid="{D5CDD505-2E9C-101B-9397-08002B2CF9AE}" pid="8" name="Document type">
    <vt:lpwstr/>
  </property>
  <property fmtid="{D5CDD505-2E9C-101B-9397-08002B2CF9AE}" pid="9" name="Confidentiality">
    <vt:lpwstr/>
  </property>
  <property fmtid="{D5CDD505-2E9C-101B-9397-08002B2CF9AE}" pid="10" name="Language1">
    <vt:lpwstr/>
  </property>
  <property fmtid="{D5CDD505-2E9C-101B-9397-08002B2CF9AE}" pid="11" name="ClassificationContentMarkingHeaderShapeIds">
    <vt:lpwstr>5a84b454,3af07db6,3a93773d</vt:lpwstr>
  </property>
  <property fmtid="{D5CDD505-2E9C-101B-9397-08002B2CF9AE}" pid="12" name="ClassificationContentMarkingHeaderFontProps">
    <vt:lpwstr>#000000,8,Calibri</vt:lpwstr>
  </property>
  <property fmtid="{D5CDD505-2E9C-101B-9397-08002B2CF9AE}" pid="13" name="ClassificationContentMarkingHeaderText">
    <vt:lpwstr>Informationsklass: Konfidentiell Låg</vt:lpwstr>
  </property>
  <property fmtid="{D5CDD505-2E9C-101B-9397-08002B2CF9AE}" pid="14" name="MSIP_Label_c6e65f2b-6b64-40e4-8083-312950196c19_Enabled">
    <vt:lpwstr>true</vt:lpwstr>
  </property>
  <property fmtid="{D5CDD505-2E9C-101B-9397-08002B2CF9AE}" pid="15" name="MSIP_Label_c6e65f2b-6b64-40e4-8083-312950196c19_SetDate">
    <vt:lpwstr>2025-07-22T08:12:30Z</vt:lpwstr>
  </property>
  <property fmtid="{D5CDD505-2E9C-101B-9397-08002B2CF9AE}" pid="16" name="MSIP_Label_c6e65f2b-6b64-40e4-8083-312950196c19_Method">
    <vt:lpwstr>Privileged</vt:lpwstr>
  </property>
  <property fmtid="{D5CDD505-2E9C-101B-9397-08002B2CF9AE}" pid="17" name="MSIP_Label_c6e65f2b-6b64-40e4-8083-312950196c19_Name">
    <vt:lpwstr>Konfidentiell-Low</vt:lpwstr>
  </property>
  <property fmtid="{D5CDD505-2E9C-101B-9397-08002B2CF9AE}" pid="18" name="MSIP_Label_c6e65f2b-6b64-40e4-8083-312950196c19_SiteId">
    <vt:lpwstr>d81fa0ae-00b9-4262-9cf7-b941bdc1635d</vt:lpwstr>
  </property>
  <property fmtid="{D5CDD505-2E9C-101B-9397-08002B2CF9AE}" pid="19" name="MSIP_Label_c6e65f2b-6b64-40e4-8083-312950196c19_ActionId">
    <vt:lpwstr>e069c76a-4608-4e91-b3bf-8e18ad47ab1c</vt:lpwstr>
  </property>
  <property fmtid="{D5CDD505-2E9C-101B-9397-08002B2CF9AE}" pid="20" name="MSIP_Label_c6e65f2b-6b64-40e4-8083-312950196c19_ContentBits">
    <vt:lpwstr>1</vt:lpwstr>
  </property>
  <property fmtid="{D5CDD505-2E9C-101B-9397-08002B2CF9AE}" pid="21" name="MSIP_Label_c6e65f2b-6b64-40e4-8083-312950196c19_Tag">
    <vt:lpwstr>10, 0, 1, 1</vt:lpwstr>
  </property>
  <property fmtid="{D5CDD505-2E9C-101B-9397-08002B2CF9AE}" pid="22" name="Rutin">
    <vt:bool>true</vt:bool>
  </property>
</Properties>
</file>